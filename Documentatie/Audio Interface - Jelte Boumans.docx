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6B1F4" w14:textId="77777777" w:rsidR="00BB14F4" w:rsidRDefault="002628D2" w:rsidP="006D7BC2">
      <w:bookmarkStart w:id="0" w:name="_Hlk124190679"/>
      <w:bookmarkEnd w:id="0"/>
      <w:r w:rsidRPr="002628D2">
        <w:rPr>
          <w:noProof/>
          <w:lang w:eastAsia="nl-BE"/>
        </w:rPr>
        <w:drawing>
          <wp:anchor distT="0" distB="0" distL="114300" distR="114300" simplePos="0" relativeHeight="251665408" behindDoc="0" locked="0" layoutInCell="1" allowOverlap="1" wp14:anchorId="2A877D1C" wp14:editId="2AD752C5">
            <wp:simplePos x="0" y="0"/>
            <wp:positionH relativeFrom="column">
              <wp:posOffset>-1141205</wp:posOffset>
            </wp:positionH>
            <wp:positionV relativeFrom="paragraph">
              <wp:posOffset>-796042</wp:posOffset>
            </wp:positionV>
            <wp:extent cx="1476375" cy="1667566"/>
            <wp:effectExtent l="0" t="0" r="0" b="0"/>
            <wp:wrapNone/>
            <wp:docPr id="3" name="Afbeelding 3" descr="AP Hogeschool Antwer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_stijlbeeld_driehoek_logo-staand_AP_rgb.png"/>
                    <pic:cNvPicPr/>
                  </pic:nvPicPr>
                  <pic:blipFill rotWithShape="1">
                    <a:blip r:embed="rId8" cstate="print">
                      <a:extLst>
                        <a:ext uri="{28A0092B-C50C-407E-A947-70E740481C1C}">
                          <a14:useLocalDpi xmlns:a14="http://schemas.microsoft.com/office/drawing/2010/main" val="0"/>
                        </a:ext>
                      </a:extLst>
                    </a:blip>
                    <a:srcRect b="25268"/>
                    <a:stretch/>
                  </pic:blipFill>
                  <pic:spPr bwMode="auto">
                    <a:xfrm>
                      <a:off x="0" y="0"/>
                      <a:ext cx="1476375" cy="16675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628D2">
        <w:rPr>
          <w:noProof/>
          <w:lang w:eastAsia="nl-BE"/>
        </w:rPr>
        <w:drawing>
          <wp:anchor distT="0" distB="0" distL="114300" distR="114300" simplePos="0" relativeHeight="251664384" behindDoc="1" locked="0" layoutInCell="1" allowOverlap="1" wp14:anchorId="218F20DE" wp14:editId="0AEC9B33">
            <wp:simplePos x="0" y="0"/>
            <wp:positionH relativeFrom="column">
              <wp:posOffset>5467350</wp:posOffset>
            </wp:positionH>
            <wp:positionV relativeFrom="page">
              <wp:posOffset>1080770</wp:posOffset>
            </wp:positionV>
            <wp:extent cx="251460" cy="114935"/>
            <wp:effectExtent l="0" t="0" r="2540" b="0"/>
            <wp:wrapNone/>
            <wp:docPr id="4" name="Afbeelding 4" descr="AP.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rl_APbe_wi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460" cy="114935"/>
                    </a:xfrm>
                    <a:prstGeom prst="rect">
                      <a:avLst/>
                    </a:prstGeom>
                  </pic:spPr>
                </pic:pic>
              </a:graphicData>
            </a:graphic>
            <wp14:sizeRelH relativeFrom="page">
              <wp14:pctWidth>0</wp14:pctWidth>
            </wp14:sizeRelH>
            <wp14:sizeRelV relativeFrom="page">
              <wp14:pctHeight>0</wp14:pctHeight>
            </wp14:sizeRelV>
          </wp:anchor>
        </w:drawing>
      </w:r>
      <w:r w:rsidRPr="002628D2">
        <w:rPr>
          <w:noProof/>
          <w:lang w:eastAsia="nl-BE"/>
        </w:rPr>
        <w:drawing>
          <wp:anchor distT="0" distB="0" distL="114300" distR="114300" simplePos="0" relativeHeight="251663360" behindDoc="1" locked="0" layoutInCell="1" allowOverlap="1" wp14:anchorId="320AAFFF" wp14:editId="5F0E9384">
            <wp:simplePos x="0" y="0"/>
            <wp:positionH relativeFrom="column">
              <wp:posOffset>-875030</wp:posOffset>
            </wp:positionH>
            <wp:positionV relativeFrom="page">
              <wp:posOffset>354302</wp:posOffset>
            </wp:positionV>
            <wp:extent cx="6837680" cy="1270000"/>
            <wp:effectExtent l="0" t="0" r="0" b="0"/>
            <wp:wrapNone/>
            <wp:docPr id="5" name="Afbeelding 5"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_BG_rood_rgb.jpg"/>
                    <pic:cNvPicPr/>
                  </pic:nvPicPr>
                  <pic:blipFill rotWithShape="1">
                    <a:blip r:embed="rId10" cstate="print">
                      <a:extLst>
                        <a:ext uri="{28A0092B-C50C-407E-A947-70E740481C1C}">
                          <a14:useLocalDpi xmlns:a14="http://schemas.microsoft.com/office/drawing/2010/main" val="0"/>
                        </a:ext>
                      </a:extLst>
                    </a:blip>
                    <a:srcRect t="63634" b="11135"/>
                    <a:stretch/>
                  </pic:blipFill>
                  <pic:spPr bwMode="auto">
                    <a:xfrm>
                      <a:off x="0" y="0"/>
                      <a:ext cx="6837680" cy="127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35B336" w14:textId="77777777" w:rsidR="00BB14F4" w:rsidRDefault="00BB14F4" w:rsidP="006D7BC2"/>
    <w:p w14:paraId="2328E2BB" w14:textId="77777777" w:rsidR="00BB14F4" w:rsidRDefault="00BB14F4" w:rsidP="006D7BC2"/>
    <w:p w14:paraId="728ED7AD" w14:textId="77777777" w:rsidR="00BB14F4" w:rsidRDefault="00BB14F4" w:rsidP="006D7BC2"/>
    <w:p w14:paraId="6CF50D71" w14:textId="77777777" w:rsidR="00BB14F4" w:rsidRDefault="00BB14F4" w:rsidP="006D7BC2"/>
    <w:p w14:paraId="1011A329" w14:textId="77777777" w:rsidR="00BB14F4" w:rsidRPr="004F36E7" w:rsidRDefault="00BB14F4" w:rsidP="006D7BC2">
      <w:pPr>
        <w:pStyle w:val="Standaard12ptn"/>
      </w:pPr>
    </w:p>
    <w:tbl>
      <w:tblPr>
        <w:tblpPr w:leftFromText="141" w:rightFromText="141" w:vertAnchor="page" w:horzAnchor="margin" w:tblpY="4294"/>
        <w:tblW w:w="7984" w:type="dxa"/>
        <w:tblBorders>
          <w:insideH w:val="single" w:sz="4" w:space="0" w:color="auto"/>
        </w:tblBorders>
        <w:tblCellMar>
          <w:left w:w="0" w:type="dxa"/>
          <w:right w:w="0" w:type="dxa"/>
        </w:tblCellMar>
        <w:tblLook w:val="01E0" w:firstRow="1" w:lastRow="1" w:firstColumn="1" w:lastColumn="1" w:noHBand="0" w:noVBand="0"/>
      </w:tblPr>
      <w:tblGrid>
        <w:gridCol w:w="8000"/>
      </w:tblGrid>
      <w:tr w:rsidR="00BB14F4" w:rsidRPr="00766FC6" w14:paraId="5AA3EDF3" w14:textId="77777777" w:rsidTr="00316D5F">
        <w:trPr>
          <w:cantSplit/>
          <w:trHeight w:hRule="exact" w:val="2835"/>
        </w:trPr>
        <w:tc>
          <w:tcPr>
            <w:tcW w:w="7984" w:type="dxa"/>
            <w:noWrap/>
            <w:vAlign w:val="bottom"/>
          </w:tcPr>
          <w:p w14:paraId="0FAD2028" w14:textId="73DA1ECC" w:rsidR="00643E91" w:rsidRPr="00766FC6" w:rsidRDefault="0098100B" w:rsidP="006D7BC2">
            <w:pPr>
              <w:pStyle w:val="Titelvoorblad"/>
              <w:rPr>
                <w:color w:val="AD0F0A"/>
                <w:lang w:val="en-GB"/>
              </w:rPr>
            </w:pPr>
            <w:bookmarkStart w:id="1" w:name="_Toc124178722"/>
            <w:bookmarkStart w:id="2" w:name="_Toc124194598"/>
            <w:bookmarkStart w:id="3" w:name="_Toc124349176"/>
            <w:r w:rsidRPr="00766FC6">
              <w:rPr>
                <w:color w:val="AD0F0A"/>
                <w:lang w:val="en-GB"/>
              </w:rPr>
              <w:t>Audio Interface</w:t>
            </w:r>
            <w:bookmarkEnd w:id="1"/>
            <w:bookmarkEnd w:id="2"/>
            <w:bookmarkEnd w:id="3"/>
          </w:p>
          <w:p w14:paraId="7FB76436" w14:textId="5BF8E7DD" w:rsidR="00BB14F4" w:rsidRPr="00766FC6" w:rsidRDefault="00766FC6" w:rsidP="006D7BC2">
            <w:pPr>
              <w:pStyle w:val="Subtitle"/>
              <w:rPr>
                <w:lang w:val="en-GB"/>
              </w:rPr>
            </w:pPr>
            <w:bookmarkStart w:id="4" w:name="_Toc124178723"/>
            <w:bookmarkStart w:id="5" w:name="_Toc124194599"/>
            <w:bookmarkStart w:id="6" w:name="_Toc124349177"/>
            <w:r w:rsidRPr="00766FC6">
              <w:rPr>
                <w:lang w:val="en-GB"/>
              </w:rPr>
              <w:t>Digital System D</w:t>
            </w:r>
            <w:r>
              <w:rPr>
                <w:lang w:val="en-GB"/>
              </w:rPr>
              <w:t>evelopment</w:t>
            </w:r>
            <w:bookmarkEnd w:id="4"/>
            <w:bookmarkEnd w:id="5"/>
            <w:bookmarkEnd w:id="6"/>
          </w:p>
          <w:p w14:paraId="398C68F9" w14:textId="77777777" w:rsidR="00BB14F4" w:rsidRPr="00766FC6" w:rsidRDefault="00BB14F4" w:rsidP="006D7BC2">
            <w:pPr>
              <w:rPr>
                <w:lang w:val="en-GB"/>
              </w:rPr>
            </w:pPr>
          </w:p>
        </w:tc>
      </w:tr>
      <w:tr w:rsidR="00BB14F4" w14:paraId="319B541A" w14:textId="77777777" w:rsidTr="008C3F8A">
        <w:trPr>
          <w:cantSplit/>
          <w:trHeight w:hRule="exact" w:val="5535"/>
        </w:trPr>
        <w:tc>
          <w:tcPr>
            <w:tcW w:w="7984" w:type="dxa"/>
          </w:tcPr>
          <w:p w14:paraId="5DEC66C8" w14:textId="77777777" w:rsidR="00BB14F4" w:rsidRPr="00BA6D4F" w:rsidRDefault="00BB14F4" w:rsidP="006D7BC2">
            <w:pPr>
              <w:rPr>
                <w:rStyle w:val="Strong"/>
                <w:rFonts w:cs="Arial"/>
              </w:rPr>
            </w:pPr>
          </w:p>
          <w:p w14:paraId="512FE8E3" w14:textId="1C683CD6" w:rsidR="001113A0" w:rsidRDefault="008C3F8A" w:rsidP="006D7BC2">
            <w:pPr>
              <w:rPr>
                <w:rStyle w:val="Strong"/>
                <w:rFonts w:cs="Arial"/>
                <w:color w:val="68676C"/>
              </w:rPr>
            </w:pPr>
            <w:r>
              <w:rPr>
                <w:rStyle w:val="Strong"/>
                <w:rFonts w:cs="Arial"/>
                <w:color w:val="68676C"/>
              </w:rPr>
              <w:t>Opleiding:</w:t>
            </w:r>
            <w:r w:rsidR="00A13F88">
              <w:rPr>
                <w:rStyle w:val="Strong"/>
                <w:rFonts w:cs="Arial"/>
                <w:color w:val="68676C"/>
              </w:rPr>
              <w:t xml:space="preserve"> Bachelor Elektronica ICT – Deeltraject IoT</w:t>
            </w:r>
          </w:p>
          <w:p w14:paraId="36062B53" w14:textId="75751008" w:rsidR="008C3F8A" w:rsidRPr="004248BE" w:rsidRDefault="008C3F8A" w:rsidP="006D7BC2">
            <w:pPr>
              <w:rPr>
                <w:rStyle w:val="Strong"/>
                <w:rFonts w:cs="Arial"/>
                <w:color w:val="68676C"/>
              </w:rPr>
            </w:pPr>
            <w:r>
              <w:rPr>
                <w:rStyle w:val="Strong"/>
                <w:rFonts w:cs="Arial"/>
                <w:color w:val="68676C"/>
              </w:rPr>
              <w:t>Academiejaar:</w:t>
            </w:r>
            <w:r w:rsidR="00110579">
              <w:rPr>
                <w:rStyle w:val="Strong"/>
                <w:rFonts w:cs="Arial"/>
                <w:color w:val="68676C"/>
              </w:rPr>
              <w:t xml:space="preserve"> 2022-2023</w:t>
            </w:r>
          </w:p>
          <w:p w14:paraId="10CB8F53" w14:textId="77777777" w:rsidR="00C27C3E" w:rsidRDefault="00C27C3E" w:rsidP="006D7BC2">
            <w:pPr>
              <w:rPr>
                <w:rStyle w:val="Strong"/>
                <w:rFonts w:cs="Arial"/>
                <w:b w:val="0"/>
                <w:color w:val="68676C"/>
              </w:rPr>
            </w:pPr>
          </w:p>
          <w:p w14:paraId="497BE8B5" w14:textId="55D2BDE3" w:rsidR="006B7A08" w:rsidRPr="004034B1" w:rsidRDefault="006B7A08" w:rsidP="006D7BC2">
            <w:pPr>
              <w:rPr>
                <w:rStyle w:val="Strong"/>
                <w:rFonts w:cs="Arial"/>
                <w:b w:val="0"/>
                <w:color w:val="68676C"/>
              </w:rPr>
            </w:pPr>
            <w:r>
              <w:rPr>
                <w:rStyle w:val="Strong"/>
                <w:rFonts w:cs="Arial"/>
                <w:b w:val="0"/>
                <w:color w:val="68676C"/>
              </w:rPr>
              <w:t>Jelte Boumans</w:t>
            </w:r>
          </w:p>
        </w:tc>
      </w:tr>
    </w:tbl>
    <w:p w14:paraId="2EF635F3" w14:textId="77777777" w:rsidR="00BB14F4" w:rsidRDefault="00BB14F4" w:rsidP="006D7BC2"/>
    <w:p w14:paraId="785DA5A6" w14:textId="77777777" w:rsidR="00BB14F4" w:rsidRDefault="00BB14F4" w:rsidP="006D7BC2">
      <w:pPr>
        <w:sectPr w:rsidR="00BB14F4" w:rsidSect="00643E91">
          <w:headerReference w:type="default" r:id="rId11"/>
          <w:footerReference w:type="default" r:id="rId12"/>
          <w:pgSz w:w="11906" w:h="16838"/>
          <w:pgMar w:top="1191" w:right="1985" w:bottom="1361" w:left="1985" w:header="709" w:footer="709" w:gutter="0"/>
          <w:cols w:space="708"/>
          <w:titlePg/>
          <w:docGrid w:linePitch="360"/>
        </w:sectPr>
      </w:pPr>
    </w:p>
    <w:p w14:paraId="3C99851F" w14:textId="311BC7AA" w:rsidR="00766FC6" w:rsidRDefault="003300BC" w:rsidP="003300BC">
      <w:pPr>
        <w:pStyle w:val="Title"/>
      </w:pPr>
      <w:bookmarkStart w:id="7" w:name="_Toc124349178"/>
      <w:r w:rsidRPr="008076EA">
        <w:rPr>
          <w:sz w:val="28"/>
          <w:szCs w:val="28"/>
        </w:rPr>
        <w:lastRenderedPageBreak/>
        <w:t>Inhoud</w:t>
      </w:r>
      <w:bookmarkEnd w:id="7"/>
    </w:p>
    <w:sdt>
      <w:sdtPr>
        <w:rPr>
          <w:rFonts w:ascii="Arial" w:eastAsiaTheme="minorHAnsi" w:hAnsi="Arial" w:cstheme="minorBidi"/>
          <w:color w:val="auto"/>
          <w:position w:val="6"/>
          <w:sz w:val="24"/>
          <w:szCs w:val="22"/>
          <w:lang w:val="nl-BE"/>
        </w:rPr>
        <w:id w:val="1722558595"/>
        <w:docPartObj>
          <w:docPartGallery w:val="Table of Contents"/>
          <w:docPartUnique/>
        </w:docPartObj>
      </w:sdtPr>
      <w:sdtEndPr>
        <w:rPr>
          <w:b/>
          <w:bCs/>
          <w:noProof/>
        </w:rPr>
      </w:sdtEndPr>
      <w:sdtContent>
        <w:p w14:paraId="41E2CBC1" w14:textId="7A7362FF" w:rsidR="00590011" w:rsidRPr="00590011" w:rsidRDefault="008076EA" w:rsidP="00590011">
          <w:pPr>
            <w:pStyle w:val="TOCHeading"/>
          </w:pPr>
          <w:r>
            <w:fldChar w:fldCharType="begin"/>
          </w:r>
          <w:r>
            <w:instrText xml:space="preserve"> TOC \o "1-3" \h \z \u </w:instrText>
          </w:r>
          <w:r>
            <w:fldChar w:fldCharType="separate"/>
          </w:r>
        </w:p>
        <w:p w14:paraId="34AF7598" w14:textId="3A82CD4F" w:rsidR="00590011" w:rsidRDefault="00590011">
          <w:pPr>
            <w:pStyle w:val="TOC1"/>
            <w:tabs>
              <w:tab w:val="right" w:leader="dot" w:pos="9060"/>
            </w:tabs>
            <w:rPr>
              <w:rFonts w:asciiTheme="minorHAnsi" w:eastAsiaTheme="minorEastAsia" w:hAnsiTheme="minorHAnsi"/>
              <w:noProof/>
              <w:position w:val="0"/>
              <w:sz w:val="22"/>
              <w:lang w:val="en-GB" w:eastAsia="en-GB"/>
            </w:rPr>
          </w:pPr>
          <w:hyperlink w:anchor="_Toc124349178" w:history="1">
            <w:r w:rsidRPr="008C7EB4">
              <w:rPr>
                <w:rStyle w:val="Hyperlink"/>
                <w:noProof/>
              </w:rPr>
              <w:t>Inhoud</w:t>
            </w:r>
            <w:r>
              <w:rPr>
                <w:noProof/>
                <w:webHidden/>
              </w:rPr>
              <w:tab/>
            </w:r>
            <w:r>
              <w:rPr>
                <w:noProof/>
                <w:webHidden/>
              </w:rPr>
              <w:fldChar w:fldCharType="begin"/>
            </w:r>
            <w:r>
              <w:rPr>
                <w:noProof/>
                <w:webHidden/>
              </w:rPr>
              <w:instrText xml:space="preserve"> PAGEREF _Toc124349178 \h </w:instrText>
            </w:r>
            <w:r>
              <w:rPr>
                <w:noProof/>
                <w:webHidden/>
              </w:rPr>
            </w:r>
            <w:r>
              <w:rPr>
                <w:noProof/>
                <w:webHidden/>
              </w:rPr>
              <w:fldChar w:fldCharType="separate"/>
            </w:r>
            <w:r w:rsidR="00850E7D">
              <w:rPr>
                <w:noProof/>
                <w:webHidden/>
              </w:rPr>
              <w:t>1</w:t>
            </w:r>
            <w:r>
              <w:rPr>
                <w:noProof/>
                <w:webHidden/>
              </w:rPr>
              <w:fldChar w:fldCharType="end"/>
            </w:r>
          </w:hyperlink>
        </w:p>
        <w:p w14:paraId="4A3F10D3" w14:textId="110D6A97" w:rsidR="00590011" w:rsidRDefault="00590011">
          <w:pPr>
            <w:pStyle w:val="TOC1"/>
            <w:tabs>
              <w:tab w:val="left" w:pos="400"/>
              <w:tab w:val="right" w:leader="dot" w:pos="9060"/>
            </w:tabs>
            <w:rPr>
              <w:rFonts w:asciiTheme="minorHAnsi" w:eastAsiaTheme="minorEastAsia" w:hAnsiTheme="minorHAnsi"/>
              <w:noProof/>
              <w:position w:val="0"/>
              <w:sz w:val="22"/>
              <w:lang w:val="en-GB" w:eastAsia="en-GB"/>
            </w:rPr>
          </w:pPr>
          <w:hyperlink w:anchor="_Toc124349179" w:history="1">
            <w:r w:rsidRPr="008C7EB4">
              <w:rPr>
                <w:rStyle w:val="Hyperlink"/>
                <w:noProof/>
              </w:rPr>
              <w:t>1</w:t>
            </w:r>
            <w:r>
              <w:rPr>
                <w:rFonts w:asciiTheme="minorHAnsi" w:eastAsiaTheme="minorEastAsia" w:hAnsiTheme="minorHAnsi"/>
                <w:noProof/>
                <w:position w:val="0"/>
                <w:sz w:val="22"/>
                <w:lang w:val="en-GB" w:eastAsia="en-GB"/>
              </w:rPr>
              <w:tab/>
            </w:r>
            <w:r w:rsidRPr="008C7EB4">
              <w:rPr>
                <w:rStyle w:val="Hyperlink"/>
                <w:noProof/>
              </w:rPr>
              <w:t>Doel</w:t>
            </w:r>
            <w:r>
              <w:rPr>
                <w:noProof/>
                <w:webHidden/>
              </w:rPr>
              <w:tab/>
            </w:r>
            <w:r>
              <w:rPr>
                <w:noProof/>
                <w:webHidden/>
              </w:rPr>
              <w:fldChar w:fldCharType="begin"/>
            </w:r>
            <w:r>
              <w:rPr>
                <w:noProof/>
                <w:webHidden/>
              </w:rPr>
              <w:instrText xml:space="preserve"> PAGEREF _Toc124349179 \h </w:instrText>
            </w:r>
            <w:r>
              <w:rPr>
                <w:noProof/>
                <w:webHidden/>
              </w:rPr>
            </w:r>
            <w:r>
              <w:rPr>
                <w:noProof/>
                <w:webHidden/>
              </w:rPr>
              <w:fldChar w:fldCharType="separate"/>
            </w:r>
            <w:r w:rsidR="00850E7D">
              <w:rPr>
                <w:noProof/>
                <w:webHidden/>
              </w:rPr>
              <w:t>2</w:t>
            </w:r>
            <w:r>
              <w:rPr>
                <w:noProof/>
                <w:webHidden/>
              </w:rPr>
              <w:fldChar w:fldCharType="end"/>
            </w:r>
          </w:hyperlink>
        </w:p>
        <w:p w14:paraId="707548DD" w14:textId="15C41178" w:rsidR="00590011" w:rsidRDefault="00590011">
          <w:pPr>
            <w:pStyle w:val="TOC1"/>
            <w:tabs>
              <w:tab w:val="left" w:pos="400"/>
              <w:tab w:val="right" w:leader="dot" w:pos="9060"/>
            </w:tabs>
            <w:rPr>
              <w:rFonts w:asciiTheme="minorHAnsi" w:eastAsiaTheme="minorEastAsia" w:hAnsiTheme="minorHAnsi"/>
              <w:noProof/>
              <w:position w:val="0"/>
              <w:sz w:val="22"/>
              <w:lang w:val="en-GB" w:eastAsia="en-GB"/>
            </w:rPr>
          </w:pPr>
          <w:hyperlink w:anchor="_Toc124349180" w:history="1">
            <w:r w:rsidRPr="008C7EB4">
              <w:rPr>
                <w:rStyle w:val="Hyperlink"/>
                <w:noProof/>
              </w:rPr>
              <w:t>2</w:t>
            </w:r>
            <w:r>
              <w:rPr>
                <w:rFonts w:asciiTheme="minorHAnsi" w:eastAsiaTheme="minorEastAsia" w:hAnsiTheme="minorHAnsi"/>
                <w:noProof/>
                <w:position w:val="0"/>
                <w:sz w:val="22"/>
                <w:lang w:val="en-GB" w:eastAsia="en-GB"/>
              </w:rPr>
              <w:tab/>
            </w:r>
            <w:r w:rsidRPr="008C7EB4">
              <w:rPr>
                <w:rStyle w:val="Hyperlink"/>
                <w:noProof/>
              </w:rPr>
              <w:t>Project</w:t>
            </w:r>
            <w:r>
              <w:rPr>
                <w:noProof/>
                <w:webHidden/>
              </w:rPr>
              <w:tab/>
            </w:r>
            <w:r>
              <w:rPr>
                <w:noProof/>
                <w:webHidden/>
              </w:rPr>
              <w:fldChar w:fldCharType="begin"/>
            </w:r>
            <w:r>
              <w:rPr>
                <w:noProof/>
                <w:webHidden/>
              </w:rPr>
              <w:instrText xml:space="preserve"> PAGEREF _Toc124349180 \h </w:instrText>
            </w:r>
            <w:r>
              <w:rPr>
                <w:noProof/>
                <w:webHidden/>
              </w:rPr>
            </w:r>
            <w:r>
              <w:rPr>
                <w:noProof/>
                <w:webHidden/>
              </w:rPr>
              <w:fldChar w:fldCharType="separate"/>
            </w:r>
            <w:r w:rsidR="00850E7D">
              <w:rPr>
                <w:noProof/>
                <w:webHidden/>
              </w:rPr>
              <w:t>3</w:t>
            </w:r>
            <w:r>
              <w:rPr>
                <w:noProof/>
                <w:webHidden/>
              </w:rPr>
              <w:fldChar w:fldCharType="end"/>
            </w:r>
          </w:hyperlink>
        </w:p>
        <w:p w14:paraId="5E793ACC" w14:textId="0A14EB8F" w:rsidR="00590011" w:rsidRDefault="00590011">
          <w:pPr>
            <w:pStyle w:val="TOC2"/>
            <w:tabs>
              <w:tab w:val="left" w:pos="880"/>
              <w:tab w:val="right" w:leader="dot" w:pos="9060"/>
            </w:tabs>
            <w:rPr>
              <w:rFonts w:asciiTheme="minorHAnsi" w:eastAsiaTheme="minorEastAsia" w:hAnsiTheme="minorHAnsi"/>
              <w:noProof/>
              <w:position w:val="0"/>
              <w:sz w:val="22"/>
              <w:lang w:val="en-GB" w:eastAsia="en-GB"/>
            </w:rPr>
          </w:pPr>
          <w:hyperlink w:anchor="_Toc124349181" w:history="1">
            <w:r w:rsidRPr="008C7EB4">
              <w:rPr>
                <w:rStyle w:val="Hyperlink"/>
                <w:noProof/>
              </w:rPr>
              <w:t>2.1</w:t>
            </w:r>
            <w:r>
              <w:rPr>
                <w:rFonts w:asciiTheme="minorHAnsi" w:eastAsiaTheme="minorEastAsia" w:hAnsiTheme="minorHAnsi"/>
                <w:noProof/>
                <w:position w:val="0"/>
                <w:sz w:val="22"/>
                <w:lang w:val="en-GB" w:eastAsia="en-GB"/>
              </w:rPr>
              <w:tab/>
            </w:r>
            <w:r w:rsidRPr="008C7EB4">
              <w:rPr>
                <w:rStyle w:val="Hyperlink"/>
                <w:noProof/>
              </w:rPr>
              <w:t>Audio</w:t>
            </w:r>
            <w:r>
              <w:rPr>
                <w:noProof/>
                <w:webHidden/>
              </w:rPr>
              <w:tab/>
            </w:r>
            <w:r>
              <w:rPr>
                <w:noProof/>
                <w:webHidden/>
              </w:rPr>
              <w:fldChar w:fldCharType="begin"/>
            </w:r>
            <w:r>
              <w:rPr>
                <w:noProof/>
                <w:webHidden/>
              </w:rPr>
              <w:instrText xml:space="preserve"> PAGEREF _Toc124349181 \h </w:instrText>
            </w:r>
            <w:r>
              <w:rPr>
                <w:noProof/>
                <w:webHidden/>
              </w:rPr>
            </w:r>
            <w:r>
              <w:rPr>
                <w:noProof/>
                <w:webHidden/>
              </w:rPr>
              <w:fldChar w:fldCharType="separate"/>
            </w:r>
            <w:r w:rsidR="00850E7D">
              <w:rPr>
                <w:noProof/>
                <w:webHidden/>
              </w:rPr>
              <w:t>3</w:t>
            </w:r>
            <w:r>
              <w:rPr>
                <w:noProof/>
                <w:webHidden/>
              </w:rPr>
              <w:fldChar w:fldCharType="end"/>
            </w:r>
          </w:hyperlink>
        </w:p>
        <w:p w14:paraId="6BD18F54" w14:textId="3906DF41" w:rsidR="00590011" w:rsidRDefault="00590011">
          <w:pPr>
            <w:pStyle w:val="TOC2"/>
            <w:tabs>
              <w:tab w:val="left" w:pos="880"/>
              <w:tab w:val="right" w:leader="dot" w:pos="9060"/>
            </w:tabs>
            <w:rPr>
              <w:rFonts w:asciiTheme="minorHAnsi" w:eastAsiaTheme="minorEastAsia" w:hAnsiTheme="minorHAnsi"/>
              <w:noProof/>
              <w:position w:val="0"/>
              <w:sz w:val="22"/>
              <w:lang w:val="en-GB" w:eastAsia="en-GB"/>
            </w:rPr>
          </w:pPr>
          <w:hyperlink w:anchor="_Toc124349182" w:history="1">
            <w:r w:rsidRPr="008C7EB4">
              <w:rPr>
                <w:rStyle w:val="Hyperlink"/>
                <w:noProof/>
              </w:rPr>
              <w:t>2.2</w:t>
            </w:r>
            <w:r>
              <w:rPr>
                <w:rFonts w:asciiTheme="minorHAnsi" w:eastAsiaTheme="minorEastAsia" w:hAnsiTheme="minorHAnsi"/>
                <w:noProof/>
                <w:position w:val="0"/>
                <w:sz w:val="22"/>
                <w:lang w:val="en-GB" w:eastAsia="en-GB"/>
              </w:rPr>
              <w:tab/>
            </w:r>
            <w:r w:rsidRPr="008C7EB4">
              <w:rPr>
                <w:rStyle w:val="Hyperlink"/>
                <w:noProof/>
              </w:rPr>
              <w:t>Volume</w:t>
            </w:r>
            <w:r>
              <w:rPr>
                <w:noProof/>
                <w:webHidden/>
              </w:rPr>
              <w:tab/>
            </w:r>
            <w:r>
              <w:rPr>
                <w:noProof/>
                <w:webHidden/>
              </w:rPr>
              <w:fldChar w:fldCharType="begin"/>
            </w:r>
            <w:r>
              <w:rPr>
                <w:noProof/>
                <w:webHidden/>
              </w:rPr>
              <w:instrText xml:space="preserve"> PAGEREF _Toc124349182 \h </w:instrText>
            </w:r>
            <w:r>
              <w:rPr>
                <w:noProof/>
                <w:webHidden/>
              </w:rPr>
            </w:r>
            <w:r>
              <w:rPr>
                <w:noProof/>
                <w:webHidden/>
              </w:rPr>
              <w:fldChar w:fldCharType="separate"/>
            </w:r>
            <w:r w:rsidR="00850E7D">
              <w:rPr>
                <w:noProof/>
                <w:webHidden/>
              </w:rPr>
              <w:t>3</w:t>
            </w:r>
            <w:r>
              <w:rPr>
                <w:noProof/>
                <w:webHidden/>
              </w:rPr>
              <w:fldChar w:fldCharType="end"/>
            </w:r>
          </w:hyperlink>
        </w:p>
        <w:p w14:paraId="617486F2" w14:textId="02E8524E" w:rsidR="00590011" w:rsidRDefault="00590011">
          <w:pPr>
            <w:pStyle w:val="TOC3"/>
            <w:tabs>
              <w:tab w:val="left" w:pos="1320"/>
              <w:tab w:val="right" w:leader="dot" w:pos="9060"/>
            </w:tabs>
            <w:rPr>
              <w:rFonts w:asciiTheme="minorHAnsi" w:eastAsiaTheme="minorEastAsia" w:hAnsiTheme="minorHAnsi"/>
              <w:noProof/>
              <w:position w:val="0"/>
              <w:sz w:val="22"/>
              <w:lang w:val="en-GB" w:eastAsia="en-GB"/>
            </w:rPr>
          </w:pPr>
          <w:hyperlink w:anchor="_Toc124349183" w:history="1">
            <w:r w:rsidRPr="008C7EB4">
              <w:rPr>
                <w:rStyle w:val="Hyperlink"/>
                <w:noProof/>
              </w:rPr>
              <w:t>2.2.1</w:t>
            </w:r>
            <w:r>
              <w:rPr>
                <w:rFonts w:asciiTheme="minorHAnsi" w:eastAsiaTheme="minorEastAsia" w:hAnsiTheme="minorHAnsi"/>
                <w:noProof/>
                <w:position w:val="0"/>
                <w:sz w:val="22"/>
                <w:lang w:val="en-GB" w:eastAsia="en-GB"/>
              </w:rPr>
              <w:tab/>
            </w:r>
            <w:r w:rsidRPr="008C7EB4">
              <w:rPr>
                <w:rStyle w:val="Hyperlink"/>
                <w:noProof/>
              </w:rPr>
              <w:t>Volume controller</w:t>
            </w:r>
            <w:r>
              <w:rPr>
                <w:noProof/>
                <w:webHidden/>
              </w:rPr>
              <w:tab/>
            </w:r>
            <w:r>
              <w:rPr>
                <w:noProof/>
                <w:webHidden/>
              </w:rPr>
              <w:fldChar w:fldCharType="begin"/>
            </w:r>
            <w:r>
              <w:rPr>
                <w:noProof/>
                <w:webHidden/>
              </w:rPr>
              <w:instrText xml:space="preserve"> PAGEREF _Toc124349183 \h </w:instrText>
            </w:r>
            <w:r>
              <w:rPr>
                <w:noProof/>
                <w:webHidden/>
              </w:rPr>
            </w:r>
            <w:r>
              <w:rPr>
                <w:noProof/>
                <w:webHidden/>
              </w:rPr>
              <w:fldChar w:fldCharType="separate"/>
            </w:r>
            <w:r w:rsidR="00850E7D">
              <w:rPr>
                <w:noProof/>
                <w:webHidden/>
              </w:rPr>
              <w:t>4</w:t>
            </w:r>
            <w:r>
              <w:rPr>
                <w:noProof/>
                <w:webHidden/>
              </w:rPr>
              <w:fldChar w:fldCharType="end"/>
            </w:r>
          </w:hyperlink>
        </w:p>
        <w:p w14:paraId="4E69CE73" w14:textId="0C561A1F" w:rsidR="00590011" w:rsidRDefault="00590011">
          <w:pPr>
            <w:pStyle w:val="TOC3"/>
            <w:tabs>
              <w:tab w:val="left" w:pos="1320"/>
              <w:tab w:val="right" w:leader="dot" w:pos="9060"/>
            </w:tabs>
            <w:rPr>
              <w:rFonts w:asciiTheme="minorHAnsi" w:eastAsiaTheme="minorEastAsia" w:hAnsiTheme="minorHAnsi"/>
              <w:noProof/>
              <w:position w:val="0"/>
              <w:sz w:val="22"/>
              <w:lang w:val="en-GB" w:eastAsia="en-GB"/>
            </w:rPr>
          </w:pPr>
          <w:hyperlink w:anchor="_Toc124349184" w:history="1">
            <w:r w:rsidRPr="008C7EB4">
              <w:rPr>
                <w:rStyle w:val="Hyperlink"/>
                <w:noProof/>
              </w:rPr>
              <w:t>2.2.2</w:t>
            </w:r>
            <w:r>
              <w:rPr>
                <w:rFonts w:asciiTheme="minorHAnsi" w:eastAsiaTheme="minorEastAsia" w:hAnsiTheme="minorHAnsi"/>
                <w:noProof/>
                <w:position w:val="0"/>
                <w:sz w:val="22"/>
                <w:lang w:val="en-GB" w:eastAsia="en-GB"/>
              </w:rPr>
              <w:tab/>
            </w:r>
            <w:r w:rsidRPr="008C7EB4">
              <w:rPr>
                <w:rStyle w:val="Hyperlink"/>
                <w:noProof/>
              </w:rPr>
              <w:t>Volume divider</w:t>
            </w:r>
            <w:r>
              <w:rPr>
                <w:noProof/>
                <w:webHidden/>
              </w:rPr>
              <w:tab/>
            </w:r>
            <w:r>
              <w:rPr>
                <w:noProof/>
                <w:webHidden/>
              </w:rPr>
              <w:fldChar w:fldCharType="begin"/>
            </w:r>
            <w:r>
              <w:rPr>
                <w:noProof/>
                <w:webHidden/>
              </w:rPr>
              <w:instrText xml:space="preserve"> PAGEREF _Toc124349184 \h </w:instrText>
            </w:r>
            <w:r>
              <w:rPr>
                <w:noProof/>
                <w:webHidden/>
              </w:rPr>
            </w:r>
            <w:r>
              <w:rPr>
                <w:noProof/>
                <w:webHidden/>
              </w:rPr>
              <w:fldChar w:fldCharType="separate"/>
            </w:r>
            <w:r w:rsidR="00850E7D">
              <w:rPr>
                <w:noProof/>
                <w:webHidden/>
              </w:rPr>
              <w:t>4</w:t>
            </w:r>
            <w:r>
              <w:rPr>
                <w:noProof/>
                <w:webHidden/>
              </w:rPr>
              <w:fldChar w:fldCharType="end"/>
            </w:r>
          </w:hyperlink>
        </w:p>
        <w:p w14:paraId="4C21F821" w14:textId="293BB2E1" w:rsidR="00590011" w:rsidRDefault="00590011">
          <w:pPr>
            <w:pStyle w:val="TOC2"/>
            <w:tabs>
              <w:tab w:val="left" w:pos="880"/>
              <w:tab w:val="right" w:leader="dot" w:pos="9060"/>
            </w:tabs>
            <w:rPr>
              <w:rFonts w:asciiTheme="minorHAnsi" w:eastAsiaTheme="minorEastAsia" w:hAnsiTheme="minorHAnsi"/>
              <w:noProof/>
              <w:position w:val="0"/>
              <w:sz w:val="22"/>
              <w:lang w:val="en-GB" w:eastAsia="en-GB"/>
            </w:rPr>
          </w:pPr>
          <w:hyperlink w:anchor="_Toc124349185" w:history="1">
            <w:r w:rsidRPr="008C7EB4">
              <w:rPr>
                <w:rStyle w:val="Hyperlink"/>
                <w:noProof/>
              </w:rPr>
              <w:t>2.3</w:t>
            </w:r>
            <w:r>
              <w:rPr>
                <w:rFonts w:asciiTheme="minorHAnsi" w:eastAsiaTheme="minorEastAsia" w:hAnsiTheme="minorHAnsi"/>
                <w:noProof/>
                <w:position w:val="0"/>
                <w:sz w:val="22"/>
                <w:lang w:val="en-GB" w:eastAsia="en-GB"/>
              </w:rPr>
              <w:tab/>
            </w:r>
            <w:r w:rsidRPr="008C7EB4">
              <w:rPr>
                <w:rStyle w:val="Hyperlink"/>
                <w:noProof/>
              </w:rPr>
              <w:t>Filter system</w:t>
            </w:r>
            <w:r>
              <w:rPr>
                <w:noProof/>
                <w:webHidden/>
              </w:rPr>
              <w:tab/>
            </w:r>
            <w:r>
              <w:rPr>
                <w:noProof/>
                <w:webHidden/>
              </w:rPr>
              <w:fldChar w:fldCharType="begin"/>
            </w:r>
            <w:r>
              <w:rPr>
                <w:noProof/>
                <w:webHidden/>
              </w:rPr>
              <w:instrText xml:space="preserve"> PAGEREF _Toc124349185 \h </w:instrText>
            </w:r>
            <w:r>
              <w:rPr>
                <w:noProof/>
                <w:webHidden/>
              </w:rPr>
            </w:r>
            <w:r>
              <w:rPr>
                <w:noProof/>
                <w:webHidden/>
              </w:rPr>
              <w:fldChar w:fldCharType="separate"/>
            </w:r>
            <w:r w:rsidR="00850E7D">
              <w:rPr>
                <w:noProof/>
                <w:webHidden/>
              </w:rPr>
              <w:t>5</w:t>
            </w:r>
            <w:r>
              <w:rPr>
                <w:noProof/>
                <w:webHidden/>
              </w:rPr>
              <w:fldChar w:fldCharType="end"/>
            </w:r>
          </w:hyperlink>
        </w:p>
        <w:p w14:paraId="4E38E879" w14:textId="217575A0" w:rsidR="00590011" w:rsidRDefault="00590011">
          <w:pPr>
            <w:pStyle w:val="TOC2"/>
            <w:tabs>
              <w:tab w:val="left" w:pos="880"/>
              <w:tab w:val="right" w:leader="dot" w:pos="9060"/>
            </w:tabs>
            <w:rPr>
              <w:rFonts w:asciiTheme="minorHAnsi" w:eastAsiaTheme="minorEastAsia" w:hAnsiTheme="minorHAnsi"/>
              <w:noProof/>
              <w:position w:val="0"/>
              <w:sz w:val="22"/>
              <w:lang w:val="en-GB" w:eastAsia="en-GB"/>
            </w:rPr>
          </w:pPr>
          <w:hyperlink w:anchor="_Toc124349186" w:history="1">
            <w:r w:rsidRPr="008C7EB4">
              <w:rPr>
                <w:rStyle w:val="Hyperlink"/>
                <w:noProof/>
              </w:rPr>
              <w:t>2.4</w:t>
            </w:r>
            <w:r>
              <w:rPr>
                <w:rFonts w:asciiTheme="minorHAnsi" w:eastAsiaTheme="minorEastAsia" w:hAnsiTheme="minorHAnsi"/>
                <w:noProof/>
                <w:position w:val="0"/>
                <w:sz w:val="22"/>
                <w:lang w:val="en-GB" w:eastAsia="en-GB"/>
              </w:rPr>
              <w:tab/>
            </w:r>
            <w:r w:rsidRPr="008C7EB4">
              <w:rPr>
                <w:rStyle w:val="Hyperlink"/>
                <w:noProof/>
              </w:rPr>
              <w:t>Filters instellen</w:t>
            </w:r>
            <w:r>
              <w:rPr>
                <w:noProof/>
                <w:webHidden/>
              </w:rPr>
              <w:tab/>
            </w:r>
            <w:r>
              <w:rPr>
                <w:noProof/>
                <w:webHidden/>
              </w:rPr>
              <w:fldChar w:fldCharType="begin"/>
            </w:r>
            <w:r>
              <w:rPr>
                <w:noProof/>
                <w:webHidden/>
              </w:rPr>
              <w:instrText xml:space="preserve"> PAGEREF _Toc124349186 \h </w:instrText>
            </w:r>
            <w:r>
              <w:rPr>
                <w:noProof/>
                <w:webHidden/>
              </w:rPr>
            </w:r>
            <w:r>
              <w:rPr>
                <w:noProof/>
                <w:webHidden/>
              </w:rPr>
              <w:fldChar w:fldCharType="separate"/>
            </w:r>
            <w:r w:rsidR="00850E7D">
              <w:rPr>
                <w:noProof/>
                <w:webHidden/>
              </w:rPr>
              <w:t>6</w:t>
            </w:r>
            <w:r>
              <w:rPr>
                <w:noProof/>
                <w:webHidden/>
              </w:rPr>
              <w:fldChar w:fldCharType="end"/>
            </w:r>
          </w:hyperlink>
        </w:p>
        <w:p w14:paraId="783B45AB" w14:textId="33D7F7ED" w:rsidR="00590011" w:rsidRDefault="00590011">
          <w:pPr>
            <w:pStyle w:val="TOC2"/>
            <w:tabs>
              <w:tab w:val="left" w:pos="880"/>
              <w:tab w:val="right" w:leader="dot" w:pos="9060"/>
            </w:tabs>
            <w:rPr>
              <w:rFonts w:asciiTheme="minorHAnsi" w:eastAsiaTheme="minorEastAsia" w:hAnsiTheme="minorHAnsi"/>
              <w:noProof/>
              <w:position w:val="0"/>
              <w:sz w:val="22"/>
              <w:lang w:val="en-GB" w:eastAsia="en-GB"/>
            </w:rPr>
          </w:pPr>
          <w:hyperlink w:anchor="_Toc124349187" w:history="1">
            <w:r w:rsidRPr="008C7EB4">
              <w:rPr>
                <w:rStyle w:val="Hyperlink"/>
                <w:noProof/>
              </w:rPr>
              <w:t>2.5</w:t>
            </w:r>
            <w:r>
              <w:rPr>
                <w:rFonts w:asciiTheme="minorHAnsi" w:eastAsiaTheme="minorEastAsia" w:hAnsiTheme="minorHAnsi"/>
                <w:noProof/>
                <w:position w:val="0"/>
                <w:sz w:val="22"/>
                <w:lang w:val="en-GB" w:eastAsia="en-GB"/>
              </w:rPr>
              <w:tab/>
            </w:r>
            <w:r w:rsidRPr="008C7EB4">
              <w:rPr>
                <w:rStyle w:val="Hyperlink"/>
                <w:noProof/>
              </w:rPr>
              <w:t>LED controller</w:t>
            </w:r>
            <w:r>
              <w:rPr>
                <w:noProof/>
                <w:webHidden/>
              </w:rPr>
              <w:tab/>
            </w:r>
            <w:r>
              <w:rPr>
                <w:noProof/>
                <w:webHidden/>
              </w:rPr>
              <w:fldChar w:fldCharType="begin"/>
            </w:r>
            <w:r>
              <w:rPr>
                <w:noProof/>
                <w:webHidden/>
              </w:rPr>
              <w:instrText xml:space="preserve"> PAGEREF _Toc124349187 \h </w:instrText>
            </w:r>
            <w:r>
              <w:rPr>
                <w:noProof/>
                <w:webHidden/>
              </w:rPr>
            </w:r>
            <w:r>
              <w:rPr>
                <w:noProof/>
                <w:webHidden/>
              </w:rPr>
              <w:fldChar w:fldCharType="separate"/>
            </w:r>
            <w:r w:rsidR="00850E7D">
              <w:rPr>
                <w:noProof/>
                <w:webHidden/>
              </w:rPr>
              <w:t>9</w:t>
            </w:r>
            <w:r>
              <w:rPr>
                <w:noProof/>
                <w:webHidden/>
              </w:rPr>
              <w:fldChar w:fldCharType="end"/>
            </w:r>
          </w:hyperlink>
        </w:p>
        <w:p w14:paraId="14EC978D" w14:textId="14B0EC93" w:rsidR="00590011" w:rsidRDefault="00590011">
          <w:pPr>
            <w:pStyle w:val="TOC1"/>
            <w:tabs>
              <w:tab w:val="left" w:pos="400"/>
              <w:tab w:val="right" w:leader="dot" w:pos="9060"/>
            </w:tabs>
            <w:rPr>
              <w:rFonts w:asciiTheme="minorHAnsi" w:eastAsiaTheme="minorEastAsia" w:hAnsiTheme="minorHAnsi"/>
              <w:noProof/>
              <w:position w:val="0"/>
              <w:sz w:val="22"/>
              <w:lang w:val="en-GB" w:eastAsia="en-GB"/>
            </w:rPr>
          </w:pPr>
          <w:hyperlink w:anchor="_Toc124349188" w:history="1">
            <w:r w:rsidRPr="008C7EB4">
              <w:rPr>
                <w:rStyle w:val="Hyperlink"/>
                <w:noProof/>
              </w:rPr>
              <w:t>3</w:t>
            </w:r>
            <w:r>
              <w:rPr>
                <w:rFonts w:asciiTheme="minorHAnsi" w:eastAsiaTheme="minorEastAsia" w:hAnsiTheme="minorHAnsi"/>
                <w:noProof/>
                <w:position w:val="0"/>
                <w:sz w:val="22"/>
                <w:lang w:val="en-GB" w:eastAsia="en-GB"/>
              </w:rPr>
              <w:tab/>
            </w:r>
            <w:r w:rsidRPr="008C7EB4">
              <w:rPr>
                <w:rStyle w:val="Hyperlink"/>
                <w:noProof/>
              </w:rPr>
              <w:t>Blokdiagrammen</w:t>
            </w:r>
            <w:r>
              <w:rPr>
                <w:noProof/>
                <w:webHidden/>
              </w:rPr>
              <w:tab/>
            </w:r>
            <w:r>
              <w:rPr>
                <w:noProof/>
                <w:webHidden/>
              </w:rPr>
              <w:fldChar w:fldCharType="begin"/>
            </w:r>
            <w:r>
              <w:rPr>
                <w:noProof/>
                <w:webHidden/>
              </w:rPr>
              <w:instrText xml:space="preserve"> PAGEREF _Toc124349188 \h </w:instrText>
            </w:r>
            <w:r>
              <w:rPr>
                <w:noProof/>
                <w:webHidden/>
              </w:rPr>
            </w:r>
            <w:r>
              <w:rPr>
                <w:noProof/>
                <w:webHidden/>
              </w:rPr>
              <w:fldChar w:fldCharType="separate"/>
            </w:r>
            <w:r w:rsidR="00850E7D">
              <w:rPr>
                <w:noProof/>
                <w:webHidden/>
              </w:rPr>
              <w:t>10</w:t>
            </w:r>
            <w:r>
              <w:rPr>
                <w:noProof/>
                <w:webHidden/>
              </w:rPr>
              <w:fldChar w:fldCharType="end"/>
            </w:r>
          </w:hyperlink>
        </w:p>
        <w:p w14:paraId="537EBB63" w14:textId="114253C1" w:rsidR="00590011" w:rsidRDefault="00590011">
          <w:pPr>
            <w:pStyle w:val="TOC1"/>
            <w:tabs>
              <w:tab w:val="left" w:pos="400"/>
              <w:tab w:val="right" w:leader="dot" w:pos="9060"/>
            </w:tabs>
            <w:rPr>
              <w:rFonts w:asciiTheme="minorHAnsi" w:eastAsiaTheme="minorEastAsia" w:hAnsiTheme="minorHAnsi"/>
              <w:noProof/>
              <w:position w:val="0"/>
              <w:sz w:val="22"/>
              <w:lang w:val="en-GB" w:eastAsia="en-GB"/>
            </w:rPr>
          </w:pPr>
          <w:hyperlink w:anchor="_Toc124349189" w:history="1">
            <w:r w:rsidRPr="008C7EB4">
              <w:rPr>
                <w:rStyle w:val="Hyperlink"/>
                <w:noProof/>
              </w:rPr>
              <w:t>4</w:t>
            </w:r>
            <w:r>
              <w:rPr>
                <w:rFonts w:asciiTheme="minorHAnsi" w:eastAsiaTheme="minorEastAsia" w:hAnsiTheme="minorHAnsi"/>
                <w:noProof/>
                <w:position w:val="0"/>
                <w:sz w:val="22"/>
                <w:lang w:val="en-GB" w:eastAsia="en-GB"/>
              </w:rPr>
              <w:tab/>
            </w:r>
            <w:r w:rsidRPr="008C7EB4">
              <w:rPr>
                <w:rStyle w:val="Hyperlink"/>
                <w:noProof/>
              </w:rPr>
              <w:t>Resultaat</w:t>
            </w:r>
            <w:r>
              <w:rPr>
                <w:noProof/>
                <w:webHidden/>
              </w:rPr>
              <w:tab/>
            </w:r>
            <w:r>
              <w:rPr>
                <w:noProof/>
                <w:webHidden/>
              </w:rPr>
              <w:fldChar w:fldCharType="begin"/>
            </w:r>
            <w:r>
              <w:rPr>
                <w:noProof/>
                <w:webHidden/>
              </w:rPr>
              <w:instrText xml:space="preserve"> PAGEREF _Toc124349189 \h </w:instrText>
            </w:r>
            <w:r>
              <w:rPr>
                <w:noProof/>
                <w:webHidden/>
              </w:rPr>
            </w:r>
            <w:r>
              <w:rPr>
                <w:noProof/>
                <w:webHidden/>
              </w:rPr>
              <w:fldChar w:fldCharType="separate"/>
            </w:r>
            <w:r w:rsidR="00850E7D">
              <w:rPr>
                <w:noProof/>
                <w:webHidden/>
              </w:rPr>
              <w:t>12</w:t>
            </w:r>
            <w:r>
              <w:rPr>
                <w:noProof/>
                <w:webHidden/>
              </w:rPr>
              <w:fldChar w:fldCharType="end"/>
            </w:r>
          </w:hyperlink>
        </w:p>
        <w:p w14:paraId="3FE7A386" w14:textId="1C01F4D1" w:rsidR="00590011" w:rsidRDefault="00590011">
          <w:pPr>
            <w:pStyle w:val="TOC2"/>
            <w:tabs>
              <w:tab w:val="left" w:pos="880"/>
              <w:tab w:val="right" w:leader="dot" w:pos="9060"/>
            </w:tabs>
            <w:rPr>
              <w:rFonts w:asciiTheme="minorHAnsi" w:eastAsiaTheme="minorEastAsia" w:hAnsiTheme="minorHAnsi"/>
              <w:noProof/>
              <w:position w:val="0"/>
              <w:sz w:val="22"/>
              <w:lang w:val="en-GB" w:eastAsia="en-GB"/>
            </w:rPr>
          </w:pPr>
          <w:hyperlink w:anchor="_Toc124349190" w:history="1">
            <w:r w:rsidRPr="008C7EB4">
              <w:rPr>
                <w:rStyle w:val="Hyperlink"/>
                <w:noProof/>
              </w:rPr>
              <w:t>4.1</w:t>
            </w:r>
            <w:r>
              <w:rPr>
                <w:rFonts w:asciiTheme="minorHAnsi" w:eastAsiaTheme="minorEastAsia" w:hAnsiTheme="minorHAnsi"/>
                <w:noProof/>
                <w:position w:val="0"/>
                <w:sz w:val="22"/>
                <w:lang w:val="en-GB" w:eastAsia="en-GB"/>
              </w:rPr>
              <w:tab/>
            </w:r>
            <w:r w:rsidRPr="008C7EB4">
              <w:rPr>
                <w:rStyle w:val="Hyperlink"/>
                <w:noProof/>
              </w:rPr>
              <w:t>Mogelijke verbeteringen</w:t>
            </w:r>
            <w:r>
              <w:rPr>
                <w:noProof/>
                <w:webHidden/>
              </w:rPr>
              <w:tab/>
            </w:r>
            <w:r>
              <w:rPr>
                <w:noProof/>
                <w:webHidden/>
              </w:rPr>
              <w:fldChar w:fldCharType="begin"/>
            </w:r>
            <w:r>
              <w:rPr>
                <w:noProof/>
                <w:webHidden/>
              </w:rPr>
              <w:instrText xml:space="preserve"> PAGEREF _Toc124349190 \h </w:instrText>
            </w:r>
            <w:r>
              <w:rPr>
                <w:noProof/>
                <w:webHidden/>
              </w:rPr>
            </w:r>
            <w:r>
              <w:rPr>
                <w:noProof/>
                <w:webHidden/>
              </w:rPr>
              <w:fldChar w:fldCharType="separate"/>
            </w:r>
            <w:r w:rsidR="00850E7D">
              <w:rPr>
                <w:noProof/>
                <w:webHidden/>
              </w:rPr>
              <w:t>12</w:t>
            </w:r>
            <w:r>
              <w:rPr>
                <w:noProof/>
                <w:webHidden/>
              </w:rPr>
              <w:fldChar w:fldCharType="end"/>
            </w:r>
          </w:hyperlink>
        </w:p>
        <w:p w14:paraId="34792E5C" w14:textId="016CF917" w:rsidR="00590011" w:rsidRDefault="00590011">
          <w:pPr>
            <w:pStyle w:val="TOC2"/>
            <w:tabs>
              <w:tab w:val="left" w:pos="880"/>
              <w:tab w:val="right" w:leader="dot" w:pos="9060"/>
            </w:tabs>
            <w:rPr>
              <w:rFonts w:asciiTheme="minorHAnsi" w:eastAsiaTheme="minorEastAsia" w:hAnsiTheme="minorHAnsi"/>
              <w:noProof/>
              <w:position w:val="0"/>
              <w:sz w:val="22"/>
              <w:lang w:val="en-GB" w:eastAsia="en-GB"/>
            </w:rPr>
          </w:pPr>
          <w:hyperlink w:anchor="_Toc124349191" w:history="1">
            <w:r w:rsidRPr="008C7EB4">
              <w:rPr>
                <w:rStyle w:val="Hyperlink"/>
                <w:noProof/>
              </w:rPr>
              <w:t>4.2</w:t>
            </w:r>
            <w:r>
              <w:rPr>
                <w:rFonts w:asciiTheme="minorHAnsi" w:eastAsiaTheme="minorEastAsia" w:hAnsiTheme="minorHAnsi"/>
                <w:noProof/>
                <w:position w:val="0"/>
                <w:sz w:val="22"/>
                <w:lang w:val="en-GB" w:eastAsia="en-GB"/>
              </w:rPr>
              <w:tab/>
            </w:r>
            <w:r w:rsidRPr="008C7EB4">
              <w:rPr>
                <w:rStyle w:val="Hyperlink"/>
                <w:noProof/>
              </w:rPr>
              <w:t>Moeilijkheden</w:t>
            </w:r>
            <w:r>
              <w:rPr>
                <w:noProof/>
                <w:webHidden/>
              </w:rPr>
              <w:tab/>
            </w:r>
            <w:r>
              <w:rPr>
                <w:noProof/>
                <w:webHidden/>
              </w:rPr>
              <w:fldChar w:fldCharType="begin"/>
            </w:r>
            <w:r>
              <w:rPr>
                <w:noProof/>
                <w:webHidden/>
              </w:rPr>
              <w:instrText xml:space="preserve"> PAGEREF _Toc124349191 \h </w:instrText>
            </w:r>
            <w:r>
              <w:rPr>
                <w:noProof/>
                <w:webHidden/>
              </w:rPr>
            </w:r>
            <w:r>
              <w:rPr>
                <w:noProof/>
                <w:webHidden/>
              </w:rPr>
              <w:fldChar w:fldCharType="separate"/>
            </w:r>
            <w:r w:rsidR="00850E7D">
              <w:rPr>
                <w:noProof/>
                <w:webHidden/>
              </w:rPr>
              <w:t>13</w:t>
            </w:r>
            <w:r>
              <w:rPr>
                <w:noProof/>
                <w:webHidden/>
              </w:rPr>
              <w:fldChar w:fldCharType="end"/>
            </w:r>
          </w:hyperlink>
        </w:p>
        <w:p w14:paraId="27F461BB" w14:textId="2CA8092D" w:rsidR="00590011" w:rsidRDefault="00590011">
          <w:pPr>
            <w:pStyle w:val="TOC2"/>
            <w:tabs>
              <w:tab w:val="left" w:pos="880"/>
              <w:tab w:val="right" w:leader="dot" w:pos="9060"/>
            </w:tabs>
            <w:rPr>
              <w:rFonts w:asciiTheme="minorHAnsi" w:eastAsiaTheme="minorEastAsia" w:hAnsiTheme="minorHAnsi"/>
              <w:noProof/>
              <w:position w:val="0"/>
              <w:sz w:val="22"/>
              <w:lang w:val="en-GB" w:eastAsia="en-GB"/>
            </w:rPr>
          </w:pPr>
          <w:hyperlink w:anchor="_Toc124349192" w:history="1">
            <w:r w:rsidRPr="008C7EB4">
              <w:rPr>
                <w:rStyle w:val="Hyperlink"/>
                <w:noProof/>
              </w:rPr>
              <w:t>4.3</w:t>
            </w:r>
            <w:r>
              <w:rPr>
                <w:rFonts w:asciiTheme="minorHAnsi" w:eastAsiaTheme="minorEastAsia" w:hAnsiTheme="minorHAnsi"/>
                <w:noProof/>
                <w:position w:val="0"/>
                <w:sz w:val="22"/>
                <w:lang w:val="en-GB" w:eastAsia="en-GB"/>
              </w:rPr>
              <w:tab/>
            </w:r>
            <w:r w:rsidRPr="008C7EB4">
              <w:rPr>
                <w:rStyle w:val="Hyperlink"/>
                <w:noProof/>
              </w:rPr>
              <w:t>Mogelijke uitbreiding</w:t>
            </w:r>
            <w:r>
              <w:rPr>
                <w:noProof/>
                <w:webHidden/>
              </w:rPr>
              <w:tab/>
            </w:r>
            <w:r>
              <w:rPr>
                <w:noProof/>
                <w:webHidden/>
              </w:rPr>
              <w:fldChar w:fldCharType="begin"/>
            </w:r>
            <w:r>
              <w:rPr>
                <w:noProof/>
                <w:webHidden/>
              </w:rPr>
              <w:instrText xml:space="preserve"> PAGEREF _Toc124349192 \h </w:instrText>
            </w:r>
            <w:r>
              <w:rPr>
                <w:noProof/>
                <w:webHidden/>
              </w:rPr>
            </w:r>
            <w:r>
              <w:rPr>
                <w:noProof/>
                <w:webHidden/>
              </w:rPr>
              <w:fldChar w:fldCharType="separate"/>
            </w:r>
            <w:r w:rsidR="00850E7D">
              <w:rPr>
                <w:noProof/>
                <w:webHidden/>
              </w:rPr>
              <w:t>13</w:t>
            </w:r>
            <w:r>
              <w:rPr>
                <w:noProof/>
                <w:webHidden/>
              </w:rPr>
              <w:fldChar w:fldCharType="end"/>
            </w:r>
          </w:hyperlink>
        </w:p>
        <w:p w14:paraId="6DC7E45E" w14:textId="65560265" w:rsidR="008076EA" w:rsidRDefault="008076EA">
          <w:r>
            <w:rPr>
              <w:b/>
              <w:bCs/>
              <w:noProof/>
            </w:rPr>
            <w:fldChar w:fldCharType="end"/>
          </w:r>
        </w:p>
      </w:sdtContent>
    </w:sdt>
    <w:p w14:paraId="4A71D191" w14:textId="77777777" w:rsidR="00766FC6" w:rsidRDefault="00766FC6">
      <w:pPr>
        <w:spacing w:after="160" w:line="259" w:lineRule="auto"/>
      </w:pPr>
      <w:r>
        <w:br w:type="page"/>
      </w:r>
    </w:p>
    <w:p w14:paraId="1F05FA61" w14:textId="5B31B374" w:rsidR="00766FC6" w:rsidRDefault="00BA6D4F" w:rsidP="00BA6D4F">
      <w:pPr>
        <w:pStyle w:val="Heading1"/>
      </w:pPr>
      <w:bookmarkStart w:id="8" w:name="_Toc124349179"/>
      <w:r>
        <w:lastRenderedPageBreak/>
        <w:t>Doel</w:t>
      </w:r>
      <w:bookmarkEnd w:id="8"/>
    </w:p>
    <w:p w14:paraId="70AEE850" w14:textId="6691F99E" w:rsidR="00E528FF" w:rsidRDefault="008C3ADF" w:rsidP="00BA6D4F">
      <w:r>
        <w:t>Het doel van deze opdracht is om een project te maken met het FPGA dev</w:t>
      </w:r>
      <w:r w:rsidR="0088516F">
        <w:t>e</w:t>
      </w:r>
      <w:r>
        <w:t>lopment bordje genaamd “</w:t>
      </w:r>
      <w:r w:rsidRPr="008C3ADF">
        <w:t>Basys 3 Artix-7</w:t>
      </w:r>
      <w:r w:rsidR="008921C6">
        <w:t>”</w:t>
      </w:r>
      <w:r>
        <w:t>.</w:t>
      </w:r>
      <w:r w:rsidR="008921C6">
        <w:t xml:space="preserve"> Enkele voorbeelden van zulke projecten zijn: video DSP met FPGA, audio</w:t>
      </w:r>
      <w:r w:rsidR="003F0614">
        <w:t>-</w:t>
      </w:r>
      <w:r w:rsidR="008921C6">
        <w:t xml:space="preserve">interface met FPGA, project met </w:t>
      </w:r>
      <w:r w:rsidR="008921C6" w:rsidRPr="008921C6">
        <w:t>MicroBlaze</w:t>
      </w:r>
      <w:r w:rsidR="008921C6">
        <w:t xml:space="preserve"> op een FPGA en je mag ook een eige</w:t>
      </w:r>
      <w:r w:rsidR="00887B77">
        <w:t>n</w:t>
      </w:r>
      <w:r w:rsidR="008921C6">
        <w:t xml:space="preserve"> uitdagend project verzinnen.</w:t>
      </w:r>
    </w:p>
    <w:p w14:paraId="0D06D0B1" w14:textId="42F829B3" w:rsidR="00EF3921" w:rsidRDefault="00EF3921" w:rsidP="00BA6D4F"/>
    <w:p w14:paraId="45647E16" w14:textId="098F1330" w:rsidR="00EF3921" w:rsidRDefault="00EF3921" w:rsidP="00BA6D4F">
      <w:r>
        <w:t xml:space="preserve">Ik koos </w:t>
      </w:r>
      <w:r w:rsidR="00A609B4">
        <w:t xml:space="preserve">er </w:t>
      </w:r>
      <w:r>
        <w:t xml:space="preserve">uiteindelijk voor </w:t>
      </w:r>
      <w:r w:rsidR="00A609B4">
        <w:t xml:space="preserve">om </w:t>
      </w:r>
      <w:r>
        <w:t>een soort audio</w:t>
      </w:r>
      <w:r w:rsidR="003F0614">
        <w:t>-</w:t>
      </w:r>
      <w:r>
        <w:t>interface te ontwerpen op een FPGA.</w:t>
      </w:r>
      <w:r w:rsidR="00204286">
        <w:t xml:space="preserve"> Mijn </w:t>
      </w:r>
      <w:r w:rsidR="002E4E63">
        <w:t xml:space="preserve">doel is om een </w:t>
      </w:r>
      <w:r w:rsidR="00204286">
        <w:t xml:space="preserve">systeem </w:t>
      </w:r>
      <w:r w:rsidR="002E4E63">
        <w:t>te ontwerpen dat</w:t>
      </w:r>
      <w:r w:rsidR="00204286">
        <w:t xml:space="preserve"> via een audio jack break</w:t>
      </w:r>
      <w:r w:rsidR="001D28A3">
        <w:t>-</w:t>
      </w:r>
      <w:r w:rsidR="00204286">
        <w:t>out board</w:t>
      </w:r>
      <w:r w:rsidR="00FA459B">
        <w:t xml:space="preserve"> stereo audio</w:t>
      </w:r>
      <w:r w:rsidR="00204286">
        <w:t xml:space="preserve"> data</w:t>
      </w:r>
      <w:r w:rsidR="00E06E96">
        <w:t xml:space="preserve"> ontvangt</w:t>
      </w:r>
      <w:r w:rsidR="00204286">
        <w:t>. Deze samples gaan op 2 manieren</w:t>
      </w:r>
      <w:r w:rsidR="007923A0">
        <w:t xml:space="preserve"> kunnen</w:t>
      </w:r>
      <w:r w:rsidR="00204286">
        <w:t xml:space="preserve"> worden aangepast:</w:t>
      </w:r>
    </w:p>
    <w:p w14:paraId="1694DE3C" w14:textId="0EFF4124" w:rsidR="00204286" w:rsidRDefault="00327145" w:rsidP="00204286">
      <w:pPr>
        <w:pStyle w:val="ListParagraph"/>
        <w:numPr>
          <w:ilvl w:val="0"/>
          <w:numId w:val="15"/>
        </w:numPr>
      </w:pPr>
      <w:r>
        <w:t>Het</w:t>
      </w:r>
      <w:r w:rsidR="00204286">
        <w:t xml:space="preserve"> volume/gain zal kunnen aangepast </w:t>
      </w:r>
      <w:r w:rsidR="006510C2">
        <w:t xml:space="preserve">worden </w:t>
      </w:r>
      <w:r w:rsidR="00204286">
        <w:t>via 2 on-board drukknoppen. Het volumeniveau zal getoon</w:t>
      </w:r>
      <w:r w:rsidR="0088516F">
        <w:t>d</w:t>
      </w:r>
      <w:r w:rsidR="00204286">
        <w:t xml:space="preserve"> </w:t>
      </w:r>
      <w:r w:rsidR="00437001">
        <w:t xml:space="preserve">worden </w:t>
      </w:r>
      <w:r w:rsidR="00204286">
        <w:t>via de on-board 7 segment display.</w:t>
      </w:r>
    </w:p>
    <w:p w14:paraId="26854CB2" w14:textId="795CB4E3" w:rsidR="003300BC" w:rsidRDefault="00C275EA" w:rsidP="002A1963">
      <w:pPr>
        <w:pStyle w:val="ListParagraph"/>
        <w:numPr>
          <w:ilvl w:val="0"/>
          <w:numId w:val="15"/>
        </w:numPr>
      </w:pPr>
      <w:r>
        <w:t>Het output signa</w:t>
      </w:r>
      <w:r w:rsidR="00EF42D6">
        <w:t>a</w:t>
      </w:r>
      <w:r>
        <w:t>l zal gefilterd kunnen worden door 3 verschillende FIR filters</w:t>
      </w:r>
      <w:r w:rsidR="00CC7E58">
        <w:t>:</w:t>
      </w:r>
      <w:r>
        <w:t xml:space="preserve"> </w:t>
      </w:r>
      <w:r w:rsidR="00485112">
        <w:t>e</w:t>
      </w:r>
      <w:r>
        <w:t>en laagdoorlaat</w:t>
      </w:r>
      <w:r w:rsidR="00D324A9">
        <w:t>filter</w:t>
      </w:r>
      <w:r>
        <w:t>, hoogdoorlaat</w:t>
      </w:r>
      <w:r w:rsidR="00D324A9">
        <w:t>filter</w:t>
      </w:r>
      <w:r>
        <w:t xml:space="preserve"> en banddoorlaat</w:t>
      </w:r>
      <w:r w:rsidR="00D324A9">
        <w:t>filter.</w:t>
      </w:r>
      <w:r w:rsidR="002778EC">
        <w:t xml:space="preserve"> Deze filters zullen de  </w:t>
      </w:r>
      <w:r w:rsidR="00EF42D6">
        <w:t>“bass”, “midrange” en “treble” respectievelijk sch</w:t>
      </w:r>
      <w:r w:rsidR="00287018">
        <w:t>ei</w:t>
      </w:r>
      <w:r w:rsidR="00EF42D6">
        <w:t>den van elkaar</w:t>
      </w:r>
      <w:r w:rsidR="00504CF2">
        <w:t>.</w:t>
      </w:r>
      <w:r w:rsidR="002A1963">
        <w:t xml:space="preserve"> Dit zal worden bestuurd met 3 on-board schakelaars om een filter te selecteren.</w:t>
      </w:r>
    </w:p>
    <w:p w14:paraId="47DEE23A" w14:textId="77777777" w:rsidR="00C67474" w:rsidRDefault="00C67474" w:rsidP="00C67474"/>
    <w:p w14:paraId="44DF3513" w14:textId="77777777" w:rsidR="0052433F" w:rsidRDefault="00C67474" w:rsidP="0052433F">
      <w:pPr>
        <w:keepNext/>
        <w:spacing w:after="160" w:line="259" w:lineRule="auto"/>
        <w:jc w:val="center"/>
      </w:pPr>
      <w:r>
        <w:rPr>
          <w:noProof/>
        </w:rPr>
        <w:drawing>
          <wp:inline distT="0" distB="0" distL="0" distR="0" wp14:anchorId="385F0218" wp14:editId="54842C46">
            <wp:extent cx="2681785" cy="2326086"/>
            <wp:effectExtent l="0" t="0" r="4445" b="0"/>
            <wp:docPr id="22" name="Picture 22"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electronics&#10;&#10;Description automatically generated"/>
                    <pic:cNvPicPr/>
                  </pic:nvPicPr>
                  <pic:blipFill>
                    <a:blip r:embed="rId13"/>
                    <a:stretch>
                      <a:fillRect/>
                    </a:stretch>
                  </pic:blipFill>
                  <pic:spPr>
                    <a:xfrm>
                      <a:off x="0" y="0"/>
                      <a:ext cx="2684709" cy="2328622"/>
                    </a:xfrm>
                    <a:prstGeom prst="rect">
                      <a:avLst/>
                    </a:prstGeom>
                  </pic:spPr>
                </pic:pic>
              </a:graphicData>
            </a:graphic>
          </wp:inline>
        </w:drawing>
      </w:r>
    </w:p>
    <w:p w14:paraId="4203E0DC" w14:textId="68E2CC7B" w:rsidR="0052433F" w:rsidRDefault="0052433F" w:rsidP="00047D77">
      <w:pPr>
        <w:pStyle w:val="Caption"/>
        <w:jc w:val="center"/>
      </w:pPr>
      <w:r>
        <w:t>Audio break-out bordje</w:t>
      </w:r>
    </w:p>
    <w:p w14:paraId="4310A654" w14:textId="1E6286EF" w:rsidR="003300BC" w:rsidRDefault="003300BC" w:rsidP="00C67474">
      <w:pPr>
        <w:spacing w:after="160" w:line="259" w:lineRule="auto"/>
        <w:jc w:val="center"/>
      </w:pPr>
      <w:r>
        <w:br w:type="page"/>
      </w:r>
    </w:p>
    <w:p w14:paraId="273B01C5" w14:textId="77777777" w:rsidR="00812970" w:rsidRDefault="003300BC" w:rsidP="003300BC">
      <w:pPr>
        <w:pStyle w:val="Heading1"/>
      </w:pPr>
      <w:bookmarkStart w:id="9" w:name="_Toc124349180"/>
      <w:r>
        <w:lastRenderedPageBreak/>
        <w:t>Project</w:t>
      </w:r>
      <w:bookmarkEnd w:id="9"/>
    </w:p>
    <w:p w14:paraId="5F9409C6" w14:textId="77777777" w:rsidR="003C6712" w:rsidRDefault="00812970" w:rsidP="00812970">
      <w:r>
        <w:t>In dit hoofdstuk van het verslag ga ik alle verschillende onderdelen van het systeem bespreken. Alle verschillende onderdelen zijn te vinden in de blokdiagrammen in het volgende hoofdstuk</w:t>
      </w:r>
      <w:r w:rsidR="00D05FAD">
        <w:t>.</w:t>
      </w:r>
    </w:p>
    <w:p w14:paraId="795B853F" w14:textId="77777777" w:rsidR="003C6712" w:rsidRDefault="003C6712" w:rsidP="00812970"/>
    <w:p w14:paraId="559E76DD" w14:textId="77777777" w:rsidR="00C534F9" w:rsidRDefault="003C6712" w:rsidP="003C6712">
      <w:pPr>
        <w:pStyle w:val="Heading2"/>
      </w:pPr>
      <w:bookmarkStart w:id="10" w:name="_Toc124349181"/>
      <w:r>
        <w:t>Audio</w:t>
      </w:r>
      <w:bookmarkEnd w:id="10"/>
    </w:p>
    <w:p w14:paraId="579B549C" w14:textId="25047E59" w:rsidR="00B87AED" w:rsidRDefault="00517F48" w:rsidP="00C534F9">
      <w:r>
        <w:t>Zoals eerder vermeld zullen de audio samples binnen</w:t>
      </w:r>
      <w:r w:rsidR="00BE1898">
        <w:t xml:space="preserve"> k</w:t>
      </w:r>
      <w:r>
        <w:t xml:space="preserve">omen via het stereo break-out bordje. Deze worden dan doorgestuurd via het </w:t>
      </w:r>
      <w:hyperlink r:id="rId14" w:history="1">
        <w:r w:rsidRPr="00447BFE">
          <w:rPr>
            <w:rStyle w:val="Hyperlink"/>
          </w:rPr>
          <w:t>I2S protocol</w:t>
        </w:r>
      </w:hyperlink>
      <w:r>
        <w:t>.</w:t>
      </w:r>
      <w:r w:rsidR="00447BFE">
        <w:t xml:space="preserve"> De blocks die dit deel regelen heb ik niet zelf ontworpen</w:t>
      </w:r>
      <w:r w:rsidR="00A73C73">
        <w:t>,</w:t>
      </w:r>
      <w:r w:rsidR="00447BFE">
        <w:t xml:space="preserve"> dus </w:t>
      </w:r>
      <w:r w:rsidR="00430154">
        <w:t xml:space="preserve">daarovert </w:t>
      </w:r>
      <w:r w:rsidR="00447BFE">
        <w:t>kan ik zelf niet te veel uitleg geven</w:t>
      </w:r>
      <w:r w:rsidR="00B87AED">
        <w:t>.</w:t>
      </w:r>
      <w:r w:rsidR="00447BFE">
        <w:t xml:space="preserve"> </w:t>
      </w:r>
      <w:r w:rsidR="00B87AED">
        <w:t>I</w:t>
      </w:r>
      <w:r w:rsidR="00447BFE">
        <w:t xml:space="preserve">k heb ze enkel wat aangepast om ze te laten werken met mijn blocks. </w:t>
      </w:r>
    </w:p>
    <w:p w14:paraId="379C0224" w14:textId="77777777" w:rsidR="00B87AED" w:rsidRDefault="00B87AED" w:rsidP="00C534F9"/>
    <w:p w14:paraId="015A2FBB" w14:textId="6C47F486" w:rsidR="00573E06" w:rsidRDefault="00B87AED" w:rsidP="00C534F9">
      <w:r>
        <w:t>De block waar ik het over heb is i2s_rxtx</w:t>
      </w:r>
      <w:r w:rsidR="00F17427">
        <w:t>, deze bevindt zich in de txrx_system</w:t>
      </w:r>
      <w:r w:rsidR="007C567C">
        <w:t xml:space="preserve"> block.</w:t>
      </w:r>
      <w:r w:rsidR="009F0460">
        <w:t xml:space="preserve"> Deze block zorgt voor 24-bit audio samples met een samplefrequentie van 96kHz.</w:t>
      </w:r>
      <w:r w:rsidR="00040A05">
        <w:t xml:space="preserve"> Deze samples komen uit de pins out_l en out_r. Als je deze pins</w:t>
      </w:r>
      <w:r w:rsidR="009276D9" w:rsidRPr="009276D9">
        <w:t xml:space="preserve"> rechtstreeks</w:t>
      </w:r>
      <w:r w:rsidR="009276D9">
        <w:t xml:space="preserve"> </w:t>
      </w:r>
      <w:r w:rsidR="00040A05">
        <w:t xml:space="preserve"> verbindt met de in_l en in_r pins zal de audio </w:t>
      </w:r>
      <w:r w:rsidR="009276D9" w:rsidRPr="009276D9">
        <w:t>rechtstreeks</w:t>
      </w:r>
      <w:r w:rsidR="009276D9">
        <w:t xml:space="preserve"> </w:t>
      </w:r>
      <w:r w:rsidR="00040A05">
        <w:t xml:space="preserve">naar de output gaan. </w:t>
      </w:r>
      <w:r w:rsidR="00040A05" w:rsidRPr="00040A05">
        <w:t>Dus door de samples uit de pins out_l en out_r aa</w:t>
      </w:r>
      <w:r w:rsidR="00040A05">
        <w:t>n te passen kan ik effecten op de audio toepassen.</w:t>
      </w:r>
    </w:p>
    <w:p w14:paraId="4C16162A" w14:textId="77777777" w:rsidR="00573E06" w:rsidRDefault="00573E06" w:rsidP="00C534F9"/>
    <w:p w14:paraId="2F281D62" w14:textId="77777777" w:rsidR="00573E06" w:rsidRPr="00573E06" w:rsidRDefault="00573E06" w:rsidP="00573E06">
      <w:pPr>
        <w:pStyle w:val="Heading2"/>
        <w:rPr>
          <w:lang w:val="nl-BE"/>
        </w:rPr>
      </w:pPr>
      <w:bookmarkStart w:id="11" w:name="_Toc124349182"/>
      <w:r>
        <w:t>Volume</w:t>
      </w:r>
      <w:bookmarkEnd w:id="11"/>
    </w:p>
    <w:p w14:paraId="49AF8721" w14:textId="0E6C991E" w:rsidR="00965843" w:rsidRDefault="00573E06" w:rsidP="00573E06">
      <w:r>
        <w:t>In mijn volume regeling is het alleen maar mogelijk om de audio stiller te maken relatief met het input audio signaal. Het versterken is niet mogelijk zonder de audio helemaal te vervormen en on</w:t>
      </w:r>
      <w:r w:rsidR="000203B3">
        <w:t>be</w:t>
      </w:r>
      <w:r>
        <w:t>l</w:t>
      </w:r>
      <w:r w:rsidR="000203B3">
        <w:t>ui</w:t>
      </w:r>
      <w:r>
        <w:t>sterbaar te maken</w:t>
      </w:r>
      <w:r w:rsidR="002229E7">
        <w:t xml:space="preserve"> (door </w:t>
      </w:r>
      <w:r w:rsidR="007D1CF8">
        <w:t>“</w:t>
      </w:r>
      <w:hyperlink r:id="rId15" w:anchor="digital_clipping:~:text=a%20desired%20sound.-,Digital%20clipping,-%5Bedit%5D" w:history="1">
        <w:r w:rsidR="00306857" w:rsidRPr="00A305F3">
          <w:rPr>
            <w:rStyle w:val="Hyperlink"/>
          </w:rPr>
          <w:t xml:space="preserve">digital </w:t>
        </w:r>
        <w:r w:rsidR="002229E7" w:rsidRPr="00A305F3">
          <w:rPr>
            <w:rStyle w:val="Hyperlink"/>
          </w:rPr>
          <w:t>clipping</w:t>
        </w:r>
      </w:hyperlink>
      <w:r w:rsidR="007D1CF8">
        <w:t>”</w:t>
      </w:r>
      <w:r w:rsidR="002229E7">
        <w:t>)</w:t>
      </w:r>
      <w:r>
        <w:t>.</w:t>
      </w:r>
      <w:r w:rsidR="00A305F3">
        <w:t xml:space="preserve"> Er zijn 2 componenten die zorgen voor het regelen van het volume.</w:t>
      </w:r>
    </w:p>
    <w:p w14:paraId="3E66DE84" w14:textId="77777777" w:rsidR="00965843" w:rsidRDefault="00965843">
      <w:pPr>
        <w:spacing w:after="160" w:line="259" w:lineRule="auto"/>
      </w:pPr>
      <w:r>
        <w:br w:type="page"/>
      </w:r>
    </w:p>
    <w:p w14:paraId="740BEF06" w14:textId="77777777" w:rsidR="00970BC2" w:rsidRDefault="00965843" w:rsidP="00965843">
      <w:pPr>
        <w:pStyle w:val="Heading3"/>
      </w:pPr>
      <w:bookmarkStart w:id="12" w:name="_Toc124349183"/>
      <w:r>
        <w:lastRenderedPageBreak/>
        <w:t>Volume controller</w:t>
      </w:r>
      <w:bookmarkEnd w:id="12"/>
    </w:p>
    <w:p w14:paraId="4CE66B7D" w14:textId="77777777" w:rsidR="005B5D08" w:rsidRDefault="00970BC2" w:rsidP="00970BC2">
      <w:r>
        <w:t>Deze component bestaat uit 3 verschillende blocks: een clock divider, een binaire teller en een encoder voor de 7 segment display.</w:t>
      </w:r>
      <w:r w:rsidR="009535D4">
        <w:t xml:space="preserve"> Als inputs neemt het de 2 drukknoppen en het 100MHz kloksignaal binnen.</w:t>
      </w:r>
      <w:r w:rsidR="009F62D8">
        <w:t xml:space="preserve"> </w:t>
      </w:r>
    </w:p>
    <w:p w14:paraId="423890E4" w14:textId="77777777" w:rsidR="005B5D08" w:rsidRDefault="005B5D08" w:rsidP="00970BC2"/>
    <w:p w14:paraId="3090B79A" w14:textId="0150C1FF" w:rsidR="004B05CB" w:rsidRDefault="009F62D8" w:rsidP="00970BC2">
      <w:r>
        <w:t>Het kloksignaal zal worden gedeel</w:t>
      </w:r>
      <w:r w:rsidR="00453EA3">
        <w:t>d</w:t>
      </w:r>
      <w:r>
        <w:t xml:space="preserve"> naar een +-4Hz en naar de teller gaan. De teller zal dan omhoog tellen als de “increase” knop wordt ingedrukt terwijl er een stijgende flank is van het trage kloksignaal</w:t>
      </w:r>
      <w:r w:rsidR="000C6193">
        <w:t>, en vice versa met de “decrease” knop.</w:t>
      </w:r>
      <w:r w:rsidR="00FB2CE1">
        <w:t xml:space="preserve"> Deze teller kan tellen van 0 tot en met 10 en zal niet overflowen.</w:t>
      </w:r>
    </w:p>
    <w:p w14:paraId="0DD829FE" w14:textId="77777777" w:rsidR="004B05CB" w:rsidRDefault="004B05CB" w:rsidP="00970BC2"/>
    <w:p w14:paraId="7F415167" w14:textId="77777777" w:rsidR="003A57B8" w:rsidRDefault="004B05CB" w:rsidP="00970BC2">
      <w:r>
        <w:t>De output van de teller (vol_data)</w:t>
      </w:r>
      <w:r w:rsidR="00293D20">
        <w:t xml:space="preserve"> gaat dan naar een encoder</w:t>
      </w:r>
      <w:r w:rsidR="000B3547">
        <w:t>.</w:t>
      </w:r>
      <w:r w:rsidR="00293D20">
        <w:t xml:space="preserve"> </w:t>
      </w:r>
      <w:r w:rsidR="000B3547">
        <w:t>D</w:t>
      </w:r>
      <w:r w:rsidR="00AE4452">
        <w:t>e</w:t>
      </w:r>
      <w:r w:rsidR="001367C1">
        <w:t>ze</w:t>
      </w:r>
      <w:r w:rsidR="00AE4452">
        <w:t xml:space="preserve"> encoder</w:t>
      </w:r>
      <w:r w:rsidR="00293D20">
        <w:t xml:space="preserve"> </w:t>
      </w:r>
      <w:r w:rsidR="000B3547">
        <w:t xml:space="preserve">zal </w:t>
      </w:r>
      <w:r w:rsidR="00293D20">
        <w:t>de</w:t>
      </w:r>
      <w:r w:rsidR="0019771F">
        <w:t xml:space="preserve"> inkomende</w:t>
      </w:r>
      <w:r w:rsidR="00293D20">
        <w:t xml:space="preserve"> binaire data omzet</w:t>
      </w:r>
      <w:r w:rsidR="00107551">
        <w:t>ten</w:t>
      </w:r>
      <w:r w:rsidR="00293D20">
        <w:t xml:space="preserve"> naar </w:t>
      </w:r>
      <w:r w:rsidR="00107551">
        <w:t>het</w:t>
      </w:r>
      <w:r w:rsidR="00293D20">
        <w:t xml:space="preserve"> juiste 8-bit signa</w:t>
      </w:r>
      <w:r w:rsidR="00107551">
        <w:t>al</w:t>
      </w:r>
      <w:r w:rsidR="00293D20">
        <w:t xml:space="preserve"> om het geselecteerde volumeniveau te tonen op de 7 segment display.</w:t>
      </w:r>
      <w:r w:rsidR="00665C9D">
        <w:t xml:space="preserve"> De output van de teller gaat ook rechtstreeks naar de uitgang van deze block</w:t>
      </w:r>
      <w:r w:rsidR="00454F63">
        <w:t xml:space="preserve"> en rechtstreeks naar de audio_system block</w:t>
      </w:r>
      <w:r w:rsidR="00D65AD6">
        <w:t>.</w:t>
      </w:r>
      <w:r w:rsidR="00454F63">
        <w:t xml:space="preserve"> </w:t>
      </w:r>
      <w:r w:rsidR="00C36634">
        <w:t>Daarin bevindt zich de volgende block</w:t>
      </w:r>
      <w:r w:rsidR="003A57B8">
        <w:t>.</w:t>
      </w:r>
    </w:p>
    <w:p w14:paraId="71CE5EB0" w14:textId="77777777" w:rsidR="003A57B8" w:rsidRDefault="003A57B8" w:rsidP="00970BC2"/>
    <w:p w14:paraId="23CD21C8" w14:textId="77777777" w:rsidR="000C7B53" w:rsidRDefault="003A57B8" w:rsidP="00D119DA">
      <w:pPr>
        <w:pStyle w:val="Heading3"/>
      </w:pPr>
      <w:bookmarkStart w:id="13" w:name="_Toc124349184"/>
      <w:r>
        <w:t>Volume divider</w:t>
      </w:r>
      <w:bookmarkEnd w:id="13"/>
    </w:p>
    <w:p w14:paraId="7870B7E3" w14:textId="77777777" w:rsidR="00A6073F" w:rsidRDefault="000C7B53" w:rsidP="000C7B53">
      <w:r>
        <w:t>Deze block bevindt zich in de audio_system block.</w:t>
      </w:r>
      <w:r w:rsidR="00272CDA">
        <w:t xml:space="preserve"> Er zijn er ook 2 van, 1 voor elk audio channel (L en R)</w:t>
      </w:r>
      <w:r w:rsidR="009603AD">
        <w:t>.</w:t>
      </w:r>
      <w:r w:rsidR="00DE4CC1">
        <w:t xml:space="preserve"> Deze block is zeer simpel, het krijgt de data vanuit de teller en de audio samples van de I2S block. Met deze data kan je het volume regelen met een simpele formule: out = in * (volume/10).</w:t>
      </w:r>
      <w:r w:rsidR="008B35DA">
        <w:t xml:space="preserve"> Hierdoor als bijvoorbeeld de teller op 4 staat, zal deze block</w:t>
      </w:r>
      <w:r w:rsidR="00054211">
        <w:t xml:space="preserve"> het zelfde audio signaal uitsturen, alleen met maar 40% volume</w:t>
      </w:r>
      <w:r w:rsidR="008B35DA">
        <w:t>.</w:t>
      </w:r>
      <w:r w:rsidR="002479E7">
        <w:t xml:space="preserve"> Dit output signaal gaat dan rechtsreeks naar de volgende block, de filters.</w:t>
      </w:r>
    </w:p>
    <w:p w14:paraId="45C9BC50" w14:textId="77777777" w:rsidR="00A6073F" w:rsidRDefault="00A6073F">
      <w:pPr>
        <w:spacing w:after="160" w:line="259" w:lineRule="auto"/>
      </w:pPr>
      <w:r>
        <w:br w:type="page"/>
      </w:r>
    </w:p>
    <w:p w14:paraId="16667A3D" w14:textId="77777777" w:rsidR="0000093C" w:rsidRPr="0000093C" w:rsidRDefault="00A6073F" w:rsidP="00E573A0">
      <w:pPr>
        <w:pStyle w:val="Heading2"/>
        <w:rPr>
          <w:rFonts w:eastAsiaTheme="minorHAnsi"/>
        </w:rPr>
      </w:pPr>
      <w:bookmarkStart w:id="14" w:name="_Toc124349185"/>
      <w:r>
        <w:lastRenderedPageBreak/>
        <w:t>Filter system</w:t>
      </w:r>
      <w:bookmarkEnd w:id="14"/>
    </w:p>
    <w:p w14:paraId="4A67CD5A" w14:textId="34B571CB" w:rsidR="002F0A19" w:rsidRDefault="0000093C" w:rsidP="0000093C">
      <w:r>
        <w:t xml:space="preserve">Deze block bevindt zich ook in de audio_system block. Er zijn er ook 2 van, 1 voor elk audio channel (L en R). </w:t>
      </w:r>
      <w:r w:rsidR="00AB16F0">
        <w:t>Het bestaat uit 4 verschillende componenten: een laagdoorlaatfilter, hoogdoorlaatfilter, banddoorlaatfilter en een multiplexer</w:t>
      </w:r>
      <w:r w:rsidR="002F0A19">
        <w:t>.</w:t>
      </w:r>
      <w:r w:rsidR="003936FE">
        <w:t xml:space="preserve"> De werking van de filters kunnen getest worden door een “</w:t>
      </w:r>
      <w:hyperlink r:id="rId16" w:history="1">
        <w:r w:rsidR="0096039F">
          <w:rPr>
            <w:rStyle w:val="Hyperlink"/>
          </w:rPr>
          <w:t>O</w:t>
        </w:r>
        <w:r w:rsidR="003936FE" w:rsidRPr="00157C52">
          <w:rPr>
            <w:rStyle w:val="Hyperlink"/>
          </w:rPr>
          <w:t xml:space="preserve">nline </w:t>
        </w:r>
        <w:r w:rsidR="0096039F">
          <w:rPr>
            <w:rStyle w:val="Hyperlink"/>
          </w:rPr>
          <w:t>T</w:t>
        </w:r>
        <w:r w:rsidR="0004419A" w:rsidRPr="00157C52">
          <w:rPr>
            <w:rStyle w:val="Hyperlink"/>
          </w:rPr>
          <w:t>one</w:t>
        </w:r>
        <w:r w:rsidR="003936FE" w:rsidRPr="00157C52">
          <w:rPr>
            <w:rStyle w:val="Hyperlink"/>
          </w:rPr>
          <w:t xml:space="preserve"> </w:t>
        </w:r>
        <w:r w:rsidR="0096039F">
          <w:rPr>
            <w:rStyle w:val="Hyperlink"/>
          </w:rPr>
          <w:t>G</w:t>
        </w:r>
        <w:r w:rsidR="003936FE" w:rsidRPr="00157C52">
          <w:rPr>
            <w:rStyle w:val="Hyperlink"/>
          </w:rPr>
          <w:t>enerator</w:t>
        </w:r>
      </w:hyperlink>
      <w:r w:rsidR="003936FE">
        <w:t>”.</w:t>
      </w:r>
    </w:p>
    <w:p w14:paraId="43DEF991" w14:textId="77777777" w:rsidR="002F0A19" w:rsidRDefault="002F0A19" w:rsidP="0000093C"/>
    <w:p w14:paraId="0D8F11A2" w14:textId="723D350A" w:rsidR="00522083" w:rsidRDefault="002F0A19" w:rsidP="0000093C">
      <w:r>
        <w:t>De laagdoorlaatfilter laat alleen de “bass” door:</w:t>
      </w:r>
      <w:r w:rsidR="0026577C" w:rsidRPr="0026577C">
        <w:rPr>
          <w:noProof/>
        </w:rPr>
        <w:t xml:space="preserve"> </w:t>
      </w:r>
      <w:r w:rsidR="00912ECA">
        <w:rPr>
          <w:noProof/>
        </w:rPr>
        <w:drawing>
          <wp:inline distT="0" distB="0" distL="0" distR="0" wp14:anchorId="3128C089" wp14:editId="036F2403">
            <wp:extent cx="5755005" cy="2910840"/>
            <wp:effectExtent l="0" t="0" r="0" b="381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5005" cy="2910840"/>
                    </a:xfrm>
                    <a:prstGeom prst="rect">
                      <a:avLst/>
                    </a:prstGeom>
                    <a:noFill/>
                    <a:ln>
                      <a:noFill/>
                    </a:ln>
                  </pic:spPr>
                </pic:pic>
              </a:graphicData>
            </a:graphic>
          </wp:inline>
        </w:drawing>
      </w:r>
    </w:p>
    <w:p w14:paraId="6C2F78B8" w14:textId="33D91963" w:rsidR="00C35A6D" w:rsidRDefault="00522083" w:rsidP="0000093C">
      <w:pPr>
        <w:rPr>
          <w:noProof/>
        </w:rPr>
      </w:pPr>
      <w:r>
        <w:t>De hoogdoorlaatfilter laat alleen de “treble” door:</w:t>
      </w:r>
      <w:r w:rsidR="0026577C" w:rsidRPr="0026577C">
        <w:rPr>
          <w:noProof/>
        </w:rPr>
        <w:t xml:space="preserve"> </w:t>
      </w:r>
      <w:r w:rsidR="00912ECA">
        <w:rPr>
          <w:noProof/>
        </w:rPr>
        <w:drawing>
          <wp:inline distT="0" distB="0" distL="0" distR="0" wp14:anchorId="52176923" wp14:editId="67293396">
            <wp:extent cx="5627077" cy="2709609"/>
            <wp:effectExtent l="0" t="0" r="0" b="0"/>
            <wp:docPr id="24" name="Picture 2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3441" cy="2731935"/>
                    </a:xfrm>
                    <a:prstGeom prst="rect">
                      <a:avLst/>
                    </a:prstGeom>
                    <a:noFill/>
                    <a:ln>
                      <a:noFill/>
                    </a:ln>
                  </pic:spPr>
                </pic:pic>
              </a:graphicData>
            </a:graphic>
          </wp:inline>
        </w:drawing>
      </w:r>
    </w:p>
    <w:p w14:paraId="14C4FFB4" w14:textId="77777777" w:rsidR="00C35A6D" w:rsidRDefault="00C35A6D" w:rsidP="0000093C"/>
    <w:p w14:paraId="5AAD393A" w14:textId="55B3D05C" w:rsidR="00C35A6D" w:rsidRDefault="00C35A6D">
      <w:pPr>
        <w:spacing w:after="160" w:line="259" w:lineRule="auto"/>
      </w:pPr>
    </w:p>
    <w:p w14:paraId="45BC5689" w14:textId="745C41E4" w:rsidR="003C029C" w:rsidRDefault="00C35A6D" w:rsidP="0000093C">
      <w:r>
        <w:t>Tenslotte laat de banddoorlaatfilter alleen de “midrange” door</w:t>
      </w:r>
      <w:r w:rsidR="00106A42">
        <w:t>:</w:t>
      </w:r>
      <w:r w:rsidR="00106A42">
        <w:rPr>
          <w:noProof/>
        </w:rPr>
        <w:drawing>
          <wp:inline distT="0" distB="0" distL="0" distR="0" wp14:anchorId="5454B926" wp14:editId="58B2AAA4">
            <wp:extent cx="5758815" cy="25755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8815" cy="2575560"/>
                    </a:xfrm>
                    <a:prstGeom prst="rect">
                      <a:avLst/>
                    </a:prstGeom>
                    <a:noFill/>
                    <a:ln>
                      <a:noFill/>
                    </a:ln>
                  </pic:spPr>
                </pic:pic>
              </a:graphicData>
            </a:graphic>
          </wp:inline>
        </w:drawing>
      </w:r>
    </w:p>
    <w:p w14:paraId="5E32008A" w14:textId="77777777" w:rsidR="006535DA" w:rsidRDefault="003C029C" w:rsidP="0000093C">
      <w:r>
        <w:t>De filters hebben een sample frequentie van 96kHz (hetzelfde als de I2S block)</w:t>
      </w:r>
      <w:r w:rsidR="00CB06C7">
        <w:t>. Dus 1.0 op de X-as is gelijk aan 96kHz en dan is 0.5 gelijk aan de helft van 96kHz</w:t>
      </w:r>
      <w:r w:rsidR="00F84D86">
        <w:t xml:space="preserve">. De waardes voor de cutoff frequenties heb ik bepaald door deze </w:t>
      </w:r>
      <w:hyperlink r:id="rId20" w:anchor=":~:text=the%20original%20source.-,Audio%20Frequency%20Subsets,-Within%20the%2020" w:history="1">
        <w:r w:rsidR="00F84D86" w:rsidRPr="003B2DE3">
          <w:rPr>
            <w:rStyle w:val="Hyperlink"/>
          </w:rPr>
          <w:t>website</w:t>
        </w:r>
      </w:hyperlink>
      <w:r w:rsidR="00F84D86">
        <w:t>.</w:t>
      </w:r>
      <w:r w:rsidR="00675FE0">
        <w:t xml:space="preserve"> De nodige waardes van de taps heb ik berekend via deze </w:t>
      </w:r>
      <w:hyperlink r:id="rId21" w:history="1">
        <w:r w:rsidR="00675FE0" w:rsidRPr="00675FE0">
          <w:rPr>
            <w:rStyle w:val="Hyperlink"/>
          </w:rPr>
          <w:t>website</w:t>
        </w:r>
      </w:hyperlink>
      <w:r w:rsidR="00675FE0">
        <w:t>.</w:t>
      </w:r>
    </w:p>
    <w:p w14:paraId="2E7875C8" w14:textId="77777777" w:rsidR="006535DA" w:rsidRDefault="006535DA" w:rsidP="0000093C"/>
    <w:p w14:paraId="7AC970B4" w14:textId="43C79193" w:rsidR="00BE0ACD" w:rsidRDefault="006535DA" w:rsidP="0000093C">
      <w:r>
        <w:t xml:space="preserve">Elke output van de filters is verbonden aan een multiplexer. Deze multiplexer wordt bestuurd door </w:t>
      </w:r>
      <w:r w:rsidR="00363DF8">
        <w:t xml:space="preserve">3 </w:t>
      </w:r>
      <w:r>
        <w:t>on-board schakelaars</w:t>
      </w:r>
      <w:r w:rsidR="00950752">
        <w:t>. Enkel wanneer maar 1 van de 3 schakelaars aan is zal de bijhorende filter aan de output worden aangesloten. Als er meer dan 1 of geen schakelaars aan zijn gaat de audio langs geen enkele filter.</w:t>
      </w:r>
    </w:p>
    <w:p w14:paraId="5A2893B6" w14:textId="3C19B204" w:rsidR="00CE0C26" w:rsidRDefault="00CE0C26" w:rsidP="0000093C"/>
    <w:p w14:paraId="40CF0910" w14:textId="30EA4CFD" w:rsidR="00CE0C26" w:rsidRDefault="00CE0C26" w:rsidP="00CE0C26">
      <w:pPr>
        <w:pStyle w:val="Heading2"/>
      </w:pPr>
      <w:bookmarkStart w:id="15" w:name="_Toc124349186"/>
      <w:r>
        <w:t>Filters instellen</w:t>
      </w:r>
      <w:bookmarkEnd w:id="15"/>
    </w:p>
    <w:p w14:paraId="159DB362" w14:textId="3DC4302D" w:rsidR="00BE0ACD" w:rsidRDefault="00B81135" w:rsidP="00B81135">
      <w:pPr>
        <w:spacing w:after="160"/>
      </w:pPr>
      <w:r w:rsidRPr="00B81135">
        <w:rPr>
          <w:lang w:val="nl-NL" w:eastAsia="nl-NL"/>
        </w:rPr>
        <w:t xml:space="preserve">De filters kunnen natuurlijk niet zo maar werken, enkele instellingen moeten juist geconfigureerd worden. Een FIR filter kan niet werken zonder coëfficiënten, aangezien de filters honderden coëfficiënten kunnen hebben is deze zelf berekenen is een nutteloze inspanning. Maar dit is geen probleem voor ons aangezien er veel websites zijn die deze waardes kunnen berekenen voor ons in een aantal seconden. Dit is de beste website die ik kon vinden: </w:t>
      </w:r>
      <w:hyperlink r:id="rId22" w:history="1">
        <w:r w:rsidRPr="00015E83">
          <w:rPr>
            <w:rStyle w:val="Hyperlink"/>
            <w:lang w:val="nl-NL" w:eastAsia="nl-NL"/>
          </w:rPr>
          <w:t>FIIIR.com</w:t>
        </w:r>
      </w:hyperlink>
      <w:r w:rsidR="001E0382">
        <w:rPr>
          <w:lang w:val="nl-NL" w:eastAsia="nl-NL"/>
        </w:rPr>
        <w:t>.</w:t>
      </w:r>
      <w:r w:rsidR="00BE0ACD">
        <w:br w:type="page"/>
      </w:r>
    </w:p>
    <w:p w14:paraId="1E0FCD96" w14:textId="2FEB1824" w:rsidR="002928D5" w:rsidRDefault="002928D5" w:rsidP="00E16B66">
      <w:r>
        <w:rPr>
          <w:noProof/>
        </w:rPr>
        <w:lastRenderedPageBreak/>
        <mc:AlternateContent>
          <mc:Choice Requires="wps">
            <w:drawing>
              <wp:anchor distT="0" distB="0" distL="114300" distR="114300" simplePos="0" relativeHeight="251689984" behindDoc="0" locked="0" layoutInCell="1" allowOverlap="1" wp14:anchorId="2FE236A2" wp14:editId="3F6294A7">
                <wp:simplePos x="0" y="0"/>
                <wp:positionH relativeFrom="column">
                  <wp:posOffset>365100</wp:posOffset>
                </wp:positionH>
                <wp:positionV relativeFrom="paragraph">
                  <wp:posOffset>486359</wp:posOffset>
                </wp:positionV>
                <wp:extent cx="540943" cy="207721"/>
                <wp:effectExtent l="19050" t="19050" r="12065" b="20955"/>
                <wp:wrapNone/>
                <wp:docPr id="10" name="Rectangle 10"/>
                <wp:cNvGraphicFramePr/>
                <a:graphic xmlns:a="http://schemas.openxmlformats.org/drawingml/2006/main">
                  <a:graphicData uri="http://schemas.microsoft.com/office/word/2010/wordprocessingShape">
                    <wps:wsp>
                      <wps:cNvSpPr/>
                      <wps:spPr>
                        <a:xfrm>
                          <a:off x="0" y="0"/>
                          <a:ext cx="540943" cy="207721"/>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BF806" id="Rectangle 10" o:spid="_x0000_s1026" style="position:absolute;margin-left:28.75pt;margin-top:38.3pt;width:42.6pt;height:16.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" filled="f" strokecolor="red" strokeweight="2.25pt">
                <v:stroke joinstyle="round"/>
              </v:rect>
            </w:pict>
          </mc:Fallback>
        </mc:AlternateContent>
      </w:r>
      <w:r>
        <w:rPr>
          <w:noProof/>
        </w:rPr>
        <mc:AlternateContent>
          <mc:Choice Requires="wps">
            <w:drawing>
              <wp:anchor distT="0" distB="0" distL="114300" distR="114300" simplePos="0" relativeHeight="251687936" behindDoc="0" locked="0" layoutInCell="1" allowOverlap="1" wp14:anchorId="035AE8B2" wp14:editId="1A5BE8DE">
                <wp:simplePos x="0" y="0"/>
                <wp:positionH relativeFrom="column">
                  <wp:posOffset>2132482</wp:posOffset>
                </wp:positionH>
                <wp:positionV relativeFrom="paragraph">
                  <wp:posOffset>1100836</wp:posOffset>
                </wp:positionV>
                <wp:extent cx="3587344" cy="207721"/>
                <wp:effectExtent l="19050" t="19050" r="13335" b="20955"/>
                <wp:wrapNone/>
                <wp:docPr id="9" name="Rectangle 9"/>
                <wp:cNvGraphicFramePr/>
                <a:graphic xmlns:a="http://schemas.openxmlformats.org/drawingml/2006/main">
                  <a:graphicData uri="http://schemas.microsoft.com/office/word/2010/wordprocessingShape">
                    <wps:wsp>
                      <wps:cNvSpPr/>
                      <wps:spPr>
                        <a:xfrm>
                          <a:off x="0" y="0"/>
                          <a:ext cx="3587344" cy="207721"/>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5E7BB" id="Rectangle 9" o:spid="_x0000_s1026" style="position:absolute;margin-left:167.9pt;margin-top:86.7pt;width:282.45pt;height:16.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" filled="f" strokecolor="red" strokeweight="2.25pt">
                <v:stroke joinstyle="round"/>
              </v:rect>
            </w:pict>
          </mc:Fallback>
        </mc:AlternateContent>
      </w:r>
      <w:r>
        <w:rPr>
          <w:noProof/>
        </w:rPr>
        <mc:AlternateContent>
          <mc:Choice Requires="wps">
            <w:drawing>
              <wp:anchor distT="0" distB="0" distL="114300" distR="114300" simplePos="0" relativeHeight="251685888" behindDoc="0" locked="0" layoutInCell="1" allowOverlap="1" wp14:anchorId="63161F52" wp14:editId="371F7E0C">
                <wp:simplePos x="0" y="0"/>
                <wp:positionH relativeFrom="column">
                  <wp:posOffset>1945182</wp:posOffset>
                </wp:positionH>
                <wp:positionV relativeFrom="paragraph">
                  <wp:posOffset>486359</wp:posOffset>
                </wp:positionV>
                <wp:extent cx="855523" cy="207721"/>
                <wp:effectExtent l="19050" t="19050" r="20955" b="20955"/>
                <wp:wrapNone/>
                <wp:docPr id="8" name="Rectangle 8"/>
                <wp:cNvGraphicFramePr/>
                <a:graphic xmlns:a="http://schemas.openxmlformats.org/drawingml/2006/main">
                  <a:graphicData uri="http://schemas.microsoft.com/office/word/2010/wordprocessingShape">
                    <wps:wsp>
                      <wps:cNvSpPr/>
                      <wps:spPr>
                        <a:xfrm>
                          <a:off x="0" y="0"/>
                          <a:ext cx="855523" cy="207721"/>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A10B1D" id="Rectangle 8" o:spid="_x0000_s1026" style="position:absolute;margin-left:153.15pt;margin-top:38.3pt;width:67.35pt;height:16.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" filled="f" strokecolor="red" strokeweight="2.25pt">
                <v:stroke joinstyle="round"/>
              </v:rect>
            </w:pict>
          </mc:Fallback>
        </mc:AlternateContent>
      </w:r>
      <w:r>
        <w:rPr>
          <w:noProof/>
        </w:rPr>
        <w:drawing>
          <wp:inline distT="0" distB="0" distL="0" distR="0" wp14:anchorId="0A3EA07C" wp14:editId="52553470">
            <wp:extent cx="5759450" cy="396684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3"/>
                    <a:stretch>
                      <a:fillRect/>
                    </a:stretch>
                  </pic:blipFill>
                  <pic:spPr>
                    <a:xfrm>
                      <a:off x="0" y="0"/>
                      <a:ext cx="5759450" cy="3966845"/>
                    </a:xfrm>
                    <a:prstGeom prst="rect">
                      <a:avLst/>
                    </a:prstGeom>
                  </pic:spPr>
                </pic:pic>
              </a:graphicData>
            </a:graphic>
          </wp:inline>
        </w:drawing>
      </w:r>
    </w:p>
    <w:p w14:paraId="17158B73" w14:textId="2CE1730B" w:rsidR="004D5B7E" w:rsidRDefault="002928D5" w:rsidP="00E16B66">
      <w:r>
        <w:t xml:space="preserve">Hier zie je de instellingen van een FIR filter IP. Het eerste dat je kan doen is de naam aanpassen </w:t>
      </w:r>
      <w:r w:rsidR="00D57B87">
        <w:t>(</w:t>
      </w:r>
      <w:r>
        <w:t>indien nodig</w:t>
      </w:r>
      <w:r w:rsidR="00D57B87">
        <w:t>)</w:t>
      </w:r>
      <w:r>
        <w:t xml:space="preserve"> naar iets meer passend. Daarna kan je al jouw </w:t>
      </w:r>
      <w:r w:rsidRPr="002928D5">
        <w:t>coefficienten</w:t>
      </w:r>
      <w:r w:rsidR="00E33B27">
        <w:t xml:space="preserve"> copy-pasten in het “C</w:t>
      </w:r>
      <w:r w:rsidR="00E33B27" w:rsidRPr="00E33B27">
        <w:t>oefficient</w:t>
      </w:r>
      <w:r w:rsidR="00E33B27">
        <w:t xml:space="preserve"> Vector” vlak</w:t>
      </w:r>
      <w:r w:rsidR="00FA2A20">
        <w:t>. Je kan dan ook links boven op “Freq. Response” drukken om de bode diagram te zien</w:t>
      </w:r>
      <w:r w:rsidR="000C1459">
        <w:t xml:space="preserve"> (zoals op pagina 5 en 6)</w:t>
      </w:r>
      <w:r w:rsidR="00FA2A20">
        <w:t>.</w:t>
      </w:r>
    </w:p>
    <w:p w14:paraId="122D475D" w14:textId="3FCCFE87" w:rsidR="004D5B7E" w:rsidRDefault="004D5B7E">
      <w:pPr>
        <w:spacing w:after="160" w:line="259" w:lineRule="auto"/>
      </w:pPr>
      <w:r>
        <w:br w:type="page"/>
      </w:r>
    </w:p>
    <w:p w14:paraId="40800D10" w14:textId="6739344C" w:rsidR="004D5B7E" w:rsidRDefault="00E43319" w:rsidP="00E16B66">
      <w:r>
        <w:rPr>
          <w:noProof/>
        </w:rPr>
        <w:lastRenderedPageBreak/>
        <mc:AlternateContent>
          <mc:Choice Requires="wps">
            <w:drawing>
              <wp:anchor distT="0" distB="0" distL="114300" distR="114300" simplePos="0" relativeHeight="251694080" behindDoc="0" locked="0" layoutInCell="1" allowOverlap="1" wp14:anchorId="5F5563C9" wp14:editId="149F82DC">
                <wp:simplePos x="0" y="0"/>
                <wp:positionH relativeFrom="column">
                  <wp:posOffset>2936545</wp:posOffset>
                </wp:positionH>
                <wp:positionV relativeFrom="paragraph">
                  <wp:posOffset>2600325</wp:posOffset>
                </wp:positionV>
                <wp:extent cx="785622" cy="302819"/>
                <wp:effectExtent l="19050" t="19050" r="14605" b="21590"/>
                <wp:wrapNone/>
                <wp:docPr id="23" name="Rectangle 23"/>
                <wp:cNvGraphicFramePr/>
                <a:graphic xmlns:a="http://schemas.openxmlformats.org/drawingml/2006/main">
                  <a:graphicData uri="http://schemas.microsoft.com/office/word/2010/wordprocessingShape">
                    <wps:wsp>
                      <wps:cNvSpPr/>
                      <wps:spPr>
                        <a:xfrm>
                          <a:off x="0" y="0"/>
                          <a:ext cx="785622" cy="302819"/>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64592" id="Rectangle 23" o:spid="_x0000_s1026" style="position:absolute;margin-left:231.2pt;margin-top:204.75pt;width:61.85pt;height:23.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" filled="f" strokecolor="red" strokeweight="2.25pt">
                <v:stroke joinstyle="round"/>
              </v:rect>
            </w:pict>
          </mc:Fallback>
        </mc:AlternateContent>
      </w:r>
      <w:r>
        <w:rPr>
          <w:noProof/>
        </w:rPr>
        <mc:AlternateContent>
          <mc:Choice Requires="wps">
            <w:drawing>
              <wp:anchor distT="0" distB="0" distL="114300" distR="114300" simplePos="0" relativeHeight="251692032" behindDoc="0" locked="0" layoutInCell="1" allowOverlap="1" wp14:anchorId="38A5F9F1" wp14:editId="09E74A2F">
                <wp:simplePos x="0" y="0"/>
                <wp:positionH relativeFrom="column">
                  <wp:posOffset>2420670</wp:posOffset>
                </wp:positionH>
                <wp:positionV relativeFrom="paragraph">
                  <wp:posOffset>625348</wp:posOffset>
                </wp:positionV>
                <wp:extent cx="672541" cy="207721"/>
                <wp:effectExtent l="19050" t="19050" r="13335" b="20955"/>
                <wp:wrapNone/>
                <wp:docPr id="21" name="Rectangle 21"/>
                <wp:cNvGraphicFramePr/>
                <a:graphic xmlns:a="http://schemas.openxmlformats.org/drawingml/2006/main">
                  <a:graphicData uri="http://schemas.microsoft.com/office/word/2010/wordprocessingShape">
                    <wps:wsp>
                      <wps:cNvSpPr/>
                      <wps:spPr>
                        <a:xfrm>
                          <a:off x="0" y="0"/>
                          <a:ext cx="672541" cy="207721"/>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39645" id="Rectangle 21" o:spid="_x0000_s1026" style="position:absolute;margin-left:190.6pt;margin-top:49.25pt;width:52.95pt;height:16.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" filled="f" strokecolor="red" strokeweight="2.25pt">
                <v:stroke joinstyle="round"/>
              </v:rect>
            </w:pict>
          </mc:Fallback>
        </mc:AlternateContent>
      </w:r>
      <w:r w:rsidR="004D5B7E">
        <w:rPr>
          <w:noProof/>
        </w:rPr>
        <w:drawing>
          <wp:inline distT="0" distB="0" distL="0" distR="0" wp14:anchorId="529CEDA3" wp14:editId="1029377A">
            <wp:extent cx="5759450" cy="3954780"/>
            <wp:effectExtent l="0" t="0" r="0" b="762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4"/>
                    <a:stretch>
                      <a:fillRect/>
                    </a:stretch>
                  </pic:blipFill>
                  <pic:spPr>
                    <a:xfrm>
                      <a:off x="0" y="0"/>
                      <a:ext cx="5759450" cy="3954780"/>
                    </a:xfrm>
                    <a:prstGeom prst="rect">
                      <a:avLst/>
                    </a:prstGeom>
                  </pic:spPr>
                </pic:pic>
              </a:graphicData>
            </a:graphic>
          </wp:inline>
        </w:drawing>
      </w:r>
    </w:p>
    <w:p w14:paraId="2818A0A2" w14:textId="4C41EB2D" w:rsidR="00F86D2F" w:rsidRDefault="00704C46" w:rsidP="00C0624C">
      <w:pPr>
        <w:spacing w:after="160"/>
      </w:pPr>
      <w:r>
        <w:t>Er</w:t>
      </w:r>
      <w:r w:rsidR="004D5B7E">
        <w:t xml:space="preserve"> moeten</w:t>
      </w:r>
      <w:r w:rsidR="00CB15F4">
        <w:t xml:space="preserve"> ook</w:t>
      </w:r>
      <w:r w:rsidR="004D5B7E">
        <w:t xml:space="preserve"> enkele aanpassingen gemaakt worden in een andere tab, de “Channel Specification”</w:t>
      </w:r>
      <w:r w:rsidR="002C4E61">
        <w:t xml:space="preserve">. Hier moet je de sample frequentie (in MHz) </w:t>
      </w:r>
      <w:r w:rsidR="005D54BB" w:rsidRPr="005D54BB">
        <w:t>specificeren</w:t>
      </w:r>
      <w:r w:rsidR="005D54BB">
        <w:t xml:space="preserve"> </w:t>
      </w:r>
      <w:r w:rsidR="002C4E61">
        <w:t xml:space="preserve">en ook de frequentie van het kloksignaal dat via de </w:t>
      </w:r>
      <w:r w:rsidR="00C0624C">
        <w:t>“</w:t>
      </w:r>
      <w:r w:rsidR="002C4E61">
        <w:t>aclk</w:t>
      </w:r>
      <w:r w:rsidR="00C0624C">
        <w:t>”</w:t>
      </w:r>
      <w:r w:rsidR="002C4E61">
        <w:t xml:space="preserve"> pin zal worden aangesloten</w:t>
      </w:r>
      <w:r w:rsidR="00083BBA">
        <w:t>.</w:t>
      </w:r>
    </w:p>
    <w:p w14:paraId="25FD85F8" w14:textId="4F314393" w:rsidR="00DA6F1D" w:rsidRDefault="00C6360E" w:rsidP="00C0624C">
      <w:pPr>
        <w:spacing w:after="160"/>
      </w:pPr>
      <w:r>
        <w:rPr>
          <w:noProof/>
        </w:rPr>
        <w:lastRenderedPageBreak/>
        <mc:AlternateContent>
          <mc:Choice Requires="wps">
            <w:drawing>
              <wp:anchor distT="0" distB="0" distL="114300" distR="114300" simplePos="0" relativeHeight="251696128" behindDoc="0" locked="0" layoutInCell="1" allowOverlap="1" wp14:anchorId="0F3A8831" wp14:editId="53CF61F3">
                <wp:simplePos x="0" y="0"/>
                <wp:positionH relativeFrom="column">
                  <wp:posOffset>2159140</wp:posOffset>
                </wp:positionH>
                <wp:positionV relativeFrom="paragraph">
                  <wp:posOffset>2495885</wp:posOffset>
                </wp:positionV>
                <wp:extent cx="1787525" cy="659738"/>
                <wp:effectExtent l="19050" t="19050" r="22225" b="26670"/>
                <wp:wrapNone/>
                <wp:docPr id="29" name="Rectangle 29"/>
                <wp:cNvGraphicFramePr/>
                <a:graphic xmlns:a="http://schemas.openxmlformats.org/drawingml/2006/main">
                  <a:graphicData uri="http://schemas.microsoft.com/office/word/2010/wordprocessingShape">
                    <wps:wsp>
                      <wps:cNvSpPr/>
                      <wps:spPr>
                        <a:xfrm>
                          <a:off x="0" y="0"/>
                          <a:ext cx="1787525" cy="659738"/>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33EF7" id="Rectangle 29" o:spid="_x0000_s1026" style="position:absolute;margin-left:170pt;margin-top:196.55pt;width:140.75pt;height:51.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" filled="f" strokecolor="red" strokeweight="2.25pt">
                <v:stroke joinstyle="round"/>
              </v:rect>
            </w:pict>
          </mc:Fallback>
        </mc:AlternateContent>
      </w:r>
      <w:r w:rsidR="001D42CD">
        <w:rPr>
          <w:noProof/>
        </w:rPr>
        <mc:AlternateContent>
          <mc:Choice Requires="wps">
            <w:drawing>
              <wp:anchor distT="0" distB="0" distL="114300" distR="114300" simplePos="0" relativeHeight="251698176" behindDoc="0" locked="0" layoutInCell="1" allowOverlap="1" wp14:anchorId="536DCA6C" wp14:editId="013DA2BA">
                <wp:simplePos x="0" y="0"/>
                <wp:positionH relativeFrom="column">
                  <wp:posOffset>3032253</wp:posOffset>
                </wp:positionH>
                <wp:positionV relativeFrom="paragraph">
                  <wp:posOffset>618033</wp:posOffset>
                </wp:positionV>
                <wp:extent cx="529590" cy="193091"/>
                <wp:effectExtent l="19050" t="19050" r="22860" b="16510"/>
                <wp:wrapNone/>
                <wp:docPr id="30" name="Rectangle 30"/>
                <wp:cNvGraphicFramePr/>
                <a:graphic xmlns:a="http://schemas.openxmlformats.org/drawingml/2006/main">
                  <a:graphicData uri="http://schemas.microsoft.com/office/word/2010/wordprocessingShape">
                    <wps:wsp>
                      <wps:cNvSpPr/>
                      <wps:spPr>
                        <a:xfrm>
                          <a:off x="0" y="0"/>
                          <a:ext cx="529590" cy="193091"/>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163AD2" id="Rectangle 30" o:spid="_x0000_s1026" style="position:absolute;margin-left:238.75pt;margin-top:48.65pt;width:41.7pt;height:15.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" filled="f" strokecolor="red" strokeweight="2.25pt">
                <v:stroke joinstyle="round"/>
              </v:rect>
            </w:pict>
          </mc:Fallback>
        </mc:AlternateContent>
      </w:r>
      <w:r w:rsidR="00F86D2F">
        <w:rPr>
          <w:noProof/>
        </w:rPr>
        <w:drawing>
          <wp:inline distT="0" distB="0" distL="0" distR="0" wp14:anchorId="68276448" wp14:editId="0B8A8F61">
            <wp:extent cx="5759450" cy="3950335"/>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5"/>
                    <a:stretch>
                      <a:fillRect/>
                    </a:stretch>
                  </pic:blipFill>
                  <pic:spPr>
                    <a:xfrm>
                      <a:off x="0" y="0"/>
                      <a:ext cx="5759450" cy="3950335"/>
                    </a:xfrm>
                    <a:prstGeom prst="rect">
                      <a:avLst/>
                    </a:prstGeom>
                  </pic:spPr>
                </pic:pic>
              </a:graphicData>
            </a:graphic>
          </wp:inline>
        </w:drawing>
      </w:r>
    </w:p>
    <w:p w14:paraId="6F058AE8" w14:textId="2C5AC41E" w:rsidR="004A670F" w:rsidRDefault="00DA6F1D" w:rsidP="00C0624C">
      <w:pPr>
        <w:spacing w:after="160"/>
      </w:pPr>
      <w:r>
        <w:t>Tenslotte moeten er nog aanpassing gemaakt worden in de tab “Implementation”</w:t>
      </w:r>
      <w:r w:rsidR="00264384">
        <w:t xml:space="preserve">. </w:t>
      </w:r>
      <w:r w:rsidR="00D54916">
        <w:t>Eerst ga je bij “Input Data Width”</w:t>
      </w:r>
      <w:r w:rsidR="00D54916" w:rsidRPr="00D54916">
        <w:t xml:space="preserve"> specificeren</w:t>
      </w:r>
      <w:r w:rsidR="00D54916">
        <w:t xml:space="preserve"> hoe veel bits jouw input signaal heeft. </w:t>
      </w:r>
      <w:r w:rsidR="003E4961">
        <w:t>Deze</w:t>
      </w:r>
      <w:r w:rsidR="00C24BF8">
        <w:t xml:space="preserve"> volgende</w:t>
      </w:r>
      <w:r w:rsidR="003E4961">
        <w:t xml:space="preserve"> stap is niet nodig als het aantal bits van jouw </w:t>
      </w:r>
      <w:r w:rsidR="00C228D0">
        <w:t>output signaal</w:t>
      </w:r>
      <w:r w:rsidR="003E4961">
        <w:t xml:space="preserve"> niet uitmaakt.</w:t>
      </w:r>
      <w:r w:rsidR="002D7DFD">
        <w:t xml:space="preserve"> Stel “Output Rounding Mode” in op “Truncate LSBs”</w:t>
      </w:r>
      <w:r w:rsidR="007E381E">
        <w:t xml:space="preserve">. Hierdoor kan je de grootte van je </w:t>
      </w:r>
      <w:r w:rsidR="001F5FE0">
        <w:t>output signaal</w:t>
      </w:r>
      <w:r w:rsidR="007E381E">
        <w:t xml:space="preserve"> aanpassen naar wat de gebruiker wenst</w:t>
      </w:r>
      <w:r w:rsidR="00E56AAE">
        <w:t xml:space="preserve"> (in dit geval moest het 24 zijn, net zoals de input)</w:t>
      </w:r>
      <w:r w:rsidR="00431EC3">
        <w:t>.</w:t>
      </w:r>
      <w:r w:rsidR="000B697C">
        <w:t xml:space="preserve"> Let er ook op dat “Input Data Type” staat op “Signed” indien</w:t>
      </w:r>
      <w:r w:rsidR="00AC62ED">
        <w:t xml:space="preserve"> het input signaal ook negatieve samples heeft</w:t>
      </w:r>
      <w:r w:rsidR="00073D9F">
        <w:t>.</w:t>
      </w:r>
    </w:p>
    <w:p w14:paraId="51FC5462" w14:textId="77777777" w:rsidR="004A670F" w:rsidRDefault="004A670F" w:rsidP="00C0624C">
      <w:pPr>
        <w:spacing w:after="160"/>
      </w:pPr>
    </w:p>
    <w:p w14:paraId="316EC1AC" w14:textId="77777777" w:rsidR="004A670F" w:rsidRPr="00CE0C26" w:rsidRDefault="004A670F" w:rsidP="004A670F">
      <w:pPr>
        <w:pStyle w:val="Heading2"/>
        <w:rPr>
          <w:rFonts w:eastAsiaTheme="minorHAnsi"/>
        </w:rPr>
      </w:pPr>
      <w:bookmarkStart w:id="16" w:name="_Toc124349187"/>
      <w:r w:rsidRPr="00CE0C26">
        <w:t>LED controller</w:t>
      </w:r>
      <w:bookmarkEnd w:id="16"/>
    </w:p>
    <w:p w14:paraId="678F0A74" w14:textId="525DF4A0" w:rsidR="00E528FF" w:rsidRPr="00DE4CC1" w:rsidRDefault="004A670F" w:rsidP="005C1622">
      <w:pPr>
        <w:spacing w:after="160"/>
      </w:pPr>
      <w:r>
        <w:t>Deze block is zeer simpel, het bestuurt de on-board LEDs boven de on-board schakelaars. Wanneer er 1 schakelaar aan wordt gezet dan zal de bijhorende LED aan gaan. Wanneer er meerdere of geen schakelaars aan zijn zullen er geen LEDs aan staan. Dit zorgt voor een goede visualisatie over welke filter nu actief is.</w:t>
      </w:r>
      <w:r w:rsidR="004D5B7E">
        <w:br w:type="page"/>
      </w:r>
    </w:p>
    <w:bookmarkStart w:id="17" w:name="_Toc124349188"/>
    <w:p w14:paraId="7BC5FAFD" w14:textId="4FA88D00" w:rsidR="00E528FF" w:rsidRDefault="004568FF" w:rsidP="00E528FF">
      <w:pPr>
        <w:pStyle w:val="Heading1"/>
      </w:pPr>
      <w:r>
        <w:rPr>
          <w:noProof/>
        </w:rPr>
        <w:lastRenderedPageBreak/>
        <mc:AlternateContent>
          <mc:Choice Requires="wps">
            <w:drawing>
              <wp:anchor distT="0" distB="0" distL="114300" distR="114300" simplePos="0" relativeHeight="251677696" behindDoc="0" locked="0" layoutInCell="1" allowOverlap="1" wp14:anchorId="4C5D6AE0" wp14:editId="0750AC62">
                <wp:simplePos x="0" y="0"/>
                <wp:positionH relativeFrom="column">
                  <wp:posOffset>703976</wp:posOffset>
                </wp:positionH>
                <wp:positionV relativeFrom="paragraph">
                  <wp:posOffset>2751716</wp:posOffset>
                </wp:positionV>
                <wp:extent cx="1228503" cy="1026596"/>
                <wp:effectExtent l="19050" t="19050" r="10160" b="21590"/>
                <wp:wrapNone/>
                <wp:docPr id="16" name="Rectangle 16"/>
                <wp:cNvGraphicFramePr/>
                <a:graphic xmlns:a="http://schemas.openxmlformats.org/drawingml/2006/main">
                  <a:graphicData uri="http://schemas.microsoft.com/office/word/2010/wordprocessingShape">
                    <wps:wsp>
                      <wps:cNvSpPr/>
                      <wps:spPr>
                        <a:xfrm>
                          <a:off x="0" y="0"/>
                          <a:ext cx="1228503" cy="1026596"/>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BDBAF" id="Rectangle 16" o:spid="_x0000_s1026" style="position:absolute;margin-left:55.45pt;margin-top:216.65pt;width:96.75pt;height:80.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" filled="f" strokecolor="red" strokeweight="2.25pt">
                <v:stroke joinstyle="round"/>
              </v:rect>
            </w:pict>
          </mc:Fallback>
        </mc:AlternateContent>
      </w:r>
      <w:r w:rsidR="002D5249">
        <w:rPr>
          <w:noProof/>
        </w:rPr>
        <mc:AlternateContent>
          <mc:Choice Requires="wps">
            <w:drawing>
              <wp:anchor distT="0" distB="0" distL="114300" distR="114300" simplePos="0" relativeHeight="251670528" behindDoc="0" locked="0" layoutInCell="1" allowOverlap="1" wp14:anchorId="383CCF26" wp14:editId="36A6487C">
                <wp:simplePos x="0" y="0"/>
                <wp:positionH relativeFrom="column">
                  <wp:posOffset>3825949</wp:posOffset>
                </wp:positionH>
                <wp:positionV relativeFrom="paragraph">
                  <wp:posOffset>336253</wp:posOffset>
                </wp:positionV>
                <wp:extent cx="1329880" cy="1816702"/>
                <wp:effectExtent l="19050" t="19050" r="22860" b="12700"/>
                <wp:wrapNone/>
                <wp:docPr id="11" name="Rectangle 11"/>
                <wp:cNvGraphicFramePr/>
                <a:graphic xmlns:a="http://schemas.openxmlformats.org/drawingml/2006/main">
                  <a:graphicData uri="http://schemas.microsoft.com/office/word/2010/wordprocessingShape">
                    <wps:wsp>
                      <wps:cNvSpPr/>
                      <wps:spPr>
                        <a:xfrm>
                          <a:off x="0" y="0"/>
                          <a:ext cx="1329880" cy="1816702"/>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3C77D" id="Rectangle 11" o:spid="_x0000_s1026" style="position:absolute;margin-left:301.25pt;margin-top:26.5pt;width:104.7pt;height:143.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" filled="f" strokecolor="black [3200]" strokeweight="2.25pt">
                <v:stroke joinstyle="round"/>
              </v:rect>
            </w:pict>
          </mc:Fallback>
        </mc:AlternateContent>
      </w:r>
      <w:r w:rsidR="00A87134">
        <w:rPr>
          <w:noProof/>
        </w:rPr>
        <w:drawing>
          <wp:anchor distT="0" distB="0" distL="114300" distR="114300" simplePos="0" relativeHeight="251666432" behindDoc="1" locked="0" layoutInCell="1" allowOverlap="1" wp14:anchorId="4B152BDE" wp14:editId="62F003CD">
            <wp:simplePos x="0" y="0"/>
            <wp:positionH relativeFrom="margin">
              <wp:align>center</wp:align>
            </wp:positionH>
            <wp:positionV relativeFrom="paragraph">
              <wp:posOffset>306070</wp:posOffset>
            </wp:positionV>
            <wp:extent cx="7308850" cy="4048125"/>
            <wp:effectExtent l="0" t="0" r="6350" b="9525"/>
            <wp:wrapTight wrapText="bothSides">
              <wp:wrapPolygon edited="0">
                <wp:start x="0" y="0"/>
                <wp:lineTo x="0" y="21549"/>
                <wp:lineTo x="21562" y="21549"/>
                <wp:lineTo x="2156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308850"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28FF">
        <w:t>Blokdiagrammen</w:t>
      </w:r>
      <w:bookmarkEnd w:id="17"/>
    </w:p>
    <w:p w14:paraId="43851FE5" w14:textId="3544174E" w:rsidR="00E528FF" w:rsidRDefault="007A3CFF">
      <w:pPr>
        <w:spacing w:after="160" w:line="259" w:lineRule="auto"/>
      </w:pPr>
      <w:r>
        <w:rPr>
          <w:noProof/>
        </w:rPr>
        <mc:AlternateContent>
          <mc:Choice Requires="wps">
            <w:drawing>
              <wp:anchor distT="0" distB="0" distL="114300" distR="114300" simplePos="0" relativeHeight="251683840" behindDoc="0" locked="0" layoutInCell="1" allowOverlap="1" wp14:anchorId="595D9E31" wp14:editId="281395A6">
                <wp:simplePos x="0" y="0"/>
                <wp:positionH relativeFrom="column">
                  <wp:posOffset>-711259</wp:posOffset>
                </wp:positionH>
                <wp:positionV relativeFrom="paragraph">
                  <wp:posOffset>4494780</wp:posOffset>
                </wp:positionV>
                <wp:extent cx="7221722" cy="2479601"/>
                <wp:effectExtent l="19050" t="19050" r="17780" b="16510"/>
                <wp:wrapNone/>
                <wp:docPr id="19" name="Rectangle 19"/>
                <wp:cNvGraphicFramePr/>
                <a:graphic xmlns:a="http://schemas.openxmlformats.org/drawingml/2006/main">
                  <a:graphicData uri="http://schemas.microsoft.com/office/word/2010/wordprocessingShape">
                    <wps:wsp>
                      <wps:cNvSpPr/>
                      <wps:spPr>
                        <a:xfrm>
                          <a:off x="0" y="0"/>
                          <a:ext cx="7221722" cy="2479601"/>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C11F9" id="Rectangle 19" o:spid="_x0000_s1026" style="position:absolute;margin-left:-56pt;margin-top:353.9pt;width:568.65pt;height:19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" filled="f" strokecolor="red" strokeweight="2.25pt">
                <v:stroke joinstyle="round"/>
              </v:rect>
            </w:pict>
          </mc:Fallback>
        </mc:AlternateContent>
      </w:r>
    </w:p>
    <w:p w14:paraId="68B5D22B" w14:textId="5CCE76E5" w:rsidR="00E528FF" w:rsidRDefault="005C3177">
      <w:pPr>
        <w:spacing w:after="160" w:line="259" w:lineRule="auto"/>
      </w:pPr>
      <w:r>
        <w:rPr>
          <w:noProof/>
        </w:rPr>
        <w:drawing>
          <wp:anchor distT="0" distB="0" distL="114300" distR="114300" simplePos="0" relativeHeight="251675648" behindDoc="1" locked="0" layoutInCell="1" allowOverlap="1" wp14:anchorId="766436EB" wp14:editId="6CE9D308">
            <wp:simplePos x="0" y="0"/>
            <wp:positionH relativeFrom="margin">
              <wp:align>center</wp:align>
            </wp:positionH>
            <wp:positionV relativeFrom="paragraph">
              <wp:posOffset>366216</wp:posOffset>
            </wp:positionV>
            <wp:extent cx="7077075" cy="2052955"/>
            <wp:effectExtent l="0" t="0" r="9525" b="4445"/>
            <wp:wrapTight wrapText="bothSides">
              <wp:wrapPolygon edited="0">
                <wp:start x="0" y="0"/>
                <wp:lineTo x="0" y="21446"/>
                <wp:lineTo x="21571" y="21446"/>
                <wp:lineTo x="21571" y="0"/>
                <wp:lineTo x="0" y="0"/>
              </wp:wrapPolygon>
            </wp:wrapTight>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077075" cy="2052955"/>
                    </a:xfrm>
                    <a:prstGeom prst="rect">
                      <a:avLst/>
                    </a:prstGeom>
                  </pic:spPr>
                </pic:pic>
              </a:graphicData>
            </a:graphic>
            <wp14:sizeRelH relativeFrom="margin">
              <wp14:pctWidth>0</wp14:pctWidth>
            </wp14:sizeRelH>
            <wp14:sizeRelV relativeFrom="margin">
              <wp14:pctHeight>0</wp14:pctHeight>
            </wp14:sizeRelV>
          </wp:anchor>
        </w:drawing>
      </w:r>
      <w:r w:rsidR="00E528FF">
        <w:br w:type="page"/>
      </w:r>
    </w:p>
    <w:p w14:paraId="0B3ECB41" w14:textId="7E0ED5E0" w:rsidR="00B83C2D" w:rsidRDefault="003C6712" w:rsidP="00A87134">
      <w:pPr>
        <w:spacing w:after="160" w:line="259" w:lineRule="auto"/>
        <w:rPr>
          <w:rFonts w:ascii="Century Gothic" w:eastAsia="Times New Roman" w:hAnsi="Century Gothic" w:cs="Arial"/>
          <w:b/>
          <w:bCs/>
          <w:kern w:val="32"/>
          <w:sz w:val="28"/>
          <w:szCs w:val="26"/>
          <w:lang w:val="nl-NL" w:eastAsia="nl-NL"/>
        </w:rPr>
      </w:pPr>
      <w:r>
        <w:rPr>
          <w:noProof/>
        </w:rPr>
        <w:lastRenderedPageBreak/>
        <mc:AlternateContent>
          <mc:Choice Requires="wps">
            <w:drawing>
              <wp:anchor distT="0" distB="0" distL="114300" distR="114300" simplePos="0" relativeHeight="251672576" behindDoc="0" locked="0" layoutInCell="1" allowOverlap="1" wp14:anchorId="241DADDF" wp14:editId="7D49BEFE">
                <wp:simplePos x="0" y="0"/>
                <wp:positionH relativeFrom="column">
                  <wp:posOffset>2033122</wp:posOffset>
                </wp:positionH>
                <wp:positionV relativeFrom="paragraph">
                  <wp:posOffset>2672080</wp:posOffset>
                </wp:positionV>
                <wp:extent cx="1139825" cy="670560"/>
                <wp:effectExtent l="19050" t="19050" r="22225" b="15240"/>
                <wp:wrapNone/>
                <wp:docPr id="13" name="Rectangle 13"/>
                <wp:cNvGraphicFramePr/>
                <a:graphic xmlns:a="http://schemas.openxmlformats.org/drawingml/2006/main">
                  <a:graphicData uri="http://schemas.microsoft.com/office/word/2010/wordprocessingShape">
                    <wps:wsp>
                      <wps:cNvSpPr/>
                      <wps:spPr>
                        <a:xfrm>
                          <a:off x="0" y="0"/>
                          <a:ext cx="1139825" cy="670560"/>
                        </a:xfrm>
                        <a:prstGeom prst="rect">
                          <a:avLst/>
                        </a:prstGeom>
                        <a:noFill/>
                        <a:ln w="28575" cap="flat" cmpd="sng" algn="ctr">
                          <a:solidFill>
                            <a:srgbClr val="7030A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E7E86" id="Rectangle 13" o:spid="_x0000_s1026" style="position:absolute;margin-left:160.1pt;margin-top:210.4pt;width:89.75pt;height:52.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" filled="f" strokecolor="#7030a0" strokeweight="2.25pt">
                <v:stroke joinstyle="round"/>
              </v:rect>
            </w:pict>
          </mc:Fallback>
        </mc:AlternateContent>
      </w:r>
      <w:r>
        <w:rPr>
          <w:noProof/>
        </w:rPr>
        <mc:AlternateContent>
          <mc:Choice Requires="wps">
            <w:drawing>
              <wp:anchor distT="0" distB="0" distL="114300" distR="114300" simplePos="0" relativeHeight="251679744" behindDoc="0" locked="0" layoutInCell="1" allowOverlap="1" wp14:anchorId="14323C3A" wp14:editId="705091F1">
                <wp:simplePos x="0" y="0"/>
                <wp:positionH relativeFrom="column">
                  <wp:posOffset>-402915</wp:posOffset>
                </wp:positionH>
                <wp:positionV relativeFrom="paragraph">
                  <wp:posOffset>4672950</wp:posOffset>
                </wp:positionV>
                <wp:extent cx="6541238" cy="3600450"/>
                <wp:effectExtent l="19050" t="19050" r="12065" b="19050"/>
                <wp:wrapNone/>
                <wp:docPr id="17" name="Rectangle 17"/>
                <wp:cNvGraphicFramePr/>
                <a:graphic xmlns:a="http://schemas.openxmlformats.org/drawingml/2006/main">
                  <a:graphicData uri="http://schemas.microsoft.com/office/word/2010/wordprocessingShape">
                    <wps:wsp>
                      <wps:cNvSpPr/>
                      <wps:spPr>
                        <a:xfrm>
                          <a:off x="0" y="0"/>
                          <a:ext cx="6541238" cy="3600450"/>
                        </a:xfrm>
                        <a:prstGeom prst="rect">
                          <a:avLst/>
                        </a:prstGeom>
                        <a:noFill/>
                        <a:ln w="28575" cap="flat" cmpd="sng" algn="ctr">
                          <a:solidFill>
                            <a:srgbClr val="7030A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EE4DE" id="Rectangle 17" o:spid="_x0000_s1026" style="position:absolute;margin-left:-31.75pt;margin-top:367.95pt;width:515.05pt;height:28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" filled="f" strokecolor="#7030a0" strokeweight="2.25pt">
                <v:stroke joinstyle="round"/>
              </v:rect>
            </w:pict>
          </mc:Fallback>
        </mc:AlternateContent>
      </w:r>
      <w:r>
        <w:rPr>
          <w:noProof/>
        </w:rPr>
        <w:drawing>
          <wp:anchor distT="0" distB="0" distL="114300" distR="114300" simplePos="0" relativeHeight="251669504" behindDoc="1" locked="0" layoutInCell="1" allowOverlap="1" wp14:anchorId="79DF691A" wp14:editId="124DA7B7">
            <wp:simplePos x="0" y="0"/>
            <wp:positionH relativeFrom="margin">
              <wp:align>center</wp:align>
            </wp:positionH>
            <wp:positionV relativeFrom="paragraph">
              <wp:posOffset>4322755</wp:posOffset>
            </wp:positionV>
            <wp:extent cx="7113600" cy="4129200"/>
            <wp:effectExtent l="0" t="0" r="0" b="5080"/>
            <wp:wrapTight wrapText="bothSides">
              <wp:wrapPolygon edited="0">
                <wp:start x="0" y="0"/>
                <wp:lineTo x="0" y="21527"/>
                <wp:lineTo x="21519" y="21527"/>
                <wp:lineTo x="21519"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113600" cy="4129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792" behindDoc="0" locked="0" layoutInCell="1" allowOverlap="1" wp14:anchorId="5ECB262F" wp14:editId="695D9DC3">
                <wp:simplePos x="0" y="0"/>
                <wp:positionH relativeFrom="column">
                  <wp:posOffset>-762207</wp:posOffset>
                </wp:positionH>
                <wp:positionV relativeFrom="paragraph">
                  <wp:posOffset>356132</wp:posOffset>
                </wp:positionV>
                <wp:extent cx="7290790" cy="3964940"/>
                <wp:effectExtent l="19050" t="19050" r="24765" b="16510"/>
                <wp:wrapNone/>
                <wp:docPr id="18" name="Rectangle 18"/>
                <wp:cNvGraphicFramePr/>
                <a:graphic xmlns:a="http://schemas.openxmlformats.org/drawingml/2006/main">
                  <a:graphicData uri="http://schemas.microsoft.com/office/word/2010/wordprocessingShape">
                    <wps:wsp>
                      <wps:cNvSpPr/>
                      <wps:spPr>
                        <a:xfrm>
                          <a:off x="0" y="0"/>
                          <a:ext cx="7290790" cy="3964940"/>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2D831" id="Rectangle 18" o:spid="_x0000_s1026" style="position:absolute;margin-left:-60pt;margin-top:28.05pt;width:574.1pt;height:312.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" filled="f" strokecolor="black [3200]" strokeweight="2.25pt">
                <v:stroke joinstyle="round"/>
              </v:rect>
            </w:pict>
          </mc:Fallback>
        </mc:AlternateContent>
      </w:r>
      <w:r>
        <w:rPr>
          <w:noProof/>
        </w:rPr>
        <mc:AlternateContent>
          <mc:Choice Requires="wps">
            <w:drawing>
              <wp:anchor distT="0" distB="0" distL="114300" distR="114300" simplePos="0" relativeHeight="251674624" behindDoc="0" locked="0" layoutInCell="1" allowOverlap="1" wp14:anchorId="01A1640C" wp14:editId="284A459C">
                <wp:simplePos x="0" y="0"/>
                <wp:positionH relativeFrom="column">
                  <wp:posOffset>2029859</wp:posOffset>
                </wp:positionH>
                <wp:positionV relativeFrom="paragraph">
                  <wp:posOffset>1910080</wp:posOffset>
                </wp:positionV>
                <wp:extent cx="1140032" cy="670956"/>
                <wp:effectExtent l="19050" t="19050" r="22225" b="15240"/>
                <wp:wrapNone/>
                <wp:docPr id="14" name="Rectangle 14"/>
                <wp:cNvGraphicFramePr/>
                <a:graphic xmlns:a="http://schemas.openxmlformats.org/drawingml/2006/main">
                  <a:graphicData uri="http://schemas.microsoft.com/office/word/2010/wordprocessingShape">
                    <wps:wsp>
                      <wps:cNvSpPr/>
                      <wps:spPr>
                        <a:xfrm>
                          <a:off x="0" y="0"/>
                          <a:ext cx="1140032" cy="670956"/>
                        </a:xfrm>
                        <a:prstGeom prst="rect">
                          <a:avLst/>
                        </a:prstGeom>
                        <a:noFill/>
                        <a:ln w="28575" cap="flat" cmpd="sng" algn="ctr">
                          <a:solidFill>
                            <a:srgbClr val="7030A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B5F7D7" id="Rectangle 14" o:spid="_x0000_s1026" style="position:absolute;margin-left:159.85pt;margin-top:150.4pt;width:89.75pt;height:52.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" filled="f" strokecolor="#7030a0" strokeweight="2.25pt">
                <v:stroke joinstyle="round"/>
              </v:rect>
            </w:pict>
          </mc:Fallback>
        </mc:AlternateContent>
      </w:r>
      <w:r>
        <w:rPr>
          <w:noProof/>
        </w:rPr>
        <w:drawing>
          <wp:anchor distT="0" distB="0" distL="114300" distR="114300" simplePos="0" relativeHeight="251668480" behindDoc="1" locked="0" layoutInCell="1" allowOverlap="1" wp14:anchorId="30C22ED0" wp14:editId="00CB6C62">
            <wp:simplePos x="0" y="0"/>
            <wp:positionH relativeFrom="margin">
              <wp:align>center</wp:align>
            </wp:positionH>
            <wp:positionV relativeFrom="paragraph">
              <wp:posOffset>393257</wp:posOffset>
            </wp:positionV>
            <wp:extent cx="7240270" cy="3926840"/>
            <wp:effectExtent l="0" t="0" r="0" b="0"/>
            <wp:wrapTight wrapText="bothSides">
              <wp:wrapPolygon edited="0">
                <wp:start x="0" y="0"/>
                <wp:lineTo x="0" y="21481"/>
                <wp:lineTo x="21539" y="21481"/>
                <wp:lineTo x="21539" y="0"/>
                <wp:lineTo x="0" y="0"/>
              </wp:wrapPolygon>
            </wp:wrapTight>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240270" cy="3926840"/>
                    </a:xfrm>
                    <a:prstGeom prst="rect">
                      <a:avLst/>
                    </a:prstGeom>
                  </pic:spPr>
                </pic:pic>
              </a:graphicData>
            </a:graphic>
            <wp14:sizeRelH relativeFrom="margin">
              <wp14:pctWidth>0</wp14:pctWidth>
            </wp14:sizeRelH>
            <wp14:sizeRelV relativeFrom="margin">
              <wp14:pctHeight>0</wp14:pctHeight>
            </wp14:sizeRelV>
          </wp:anchor>
        </w:drawing>
      </w:r>
    </w:p>
    <w:p w14:paraId="6AB9C494" w14:textId="056DFAEC" w:rsidR="00B83C2D" w:rsidRDefault="00B83C2D" w:rsidP="00B83C2D">
      <w:pPr>
        <w:pStyle w:val="Heading1"/>
      </w:pPr>
      <w:bookmarkStart w:id="18" w:name="_Toc124349189"/>
      <w:r>
        <w:lastRenderedPageBreak/>
        <w:t>Resultaat</w:t>
      </w:r>
      <w:bookmarkEnd w:id="18"/>
    </w:p>
    <w:p w14:paraId="673FDCB0" w14:textId="14B16FF6" w:rsidR="00863CB1" w:rsidRDefault="004941DE" w:rsidP="00863CB1">
      <w:pPr>
        <w:rPr>
          <w:lang w:val="nl-NL" w:eastAsia="nl-NL"/>
        </w:rPr>
      </w:pPr>
      <w:r>
        <w:rPr>
          <w:lang w:val="nl-NL" w:eastAsia="nl-NL"/>
        </w:rPr>
        <w:t xml:space="preserve">Het resultaat is redelijk goed </w:t>
      </w:r>
      <w:r w:rsidR="00F7759D">
        <w:rPr>
          <w:lang w:val="nl-NL" w:eastAsia="nl-NL"/>
        </w:rPr>
        <w:t>naar</w:t>
      </w:r>
      <w:r>
        <w:rPr>
          <w:lang w:val="nl-NL" w:eastAsia="nl-NL"/>
        </w:rPr>
        <w:t xml:space="preserve"> mijn mening. Er zijn wel enkele aspecten van het systeem die kunnen verbeterd worden.</w:t>
      </w:r>
      <w:r w:rsidR="002A3C0A">
        <w:rPr>
          <w:lang w:val="nl-NL" w:eastAsia="nl-NL"/>
        </w:rPr>
        <w:t xml:space="preserve"> Door een afwezigheid van meerdere weken heb ik niet alles perfect kunnen realiseren.</w:t>
      </w:r>
    </w:p>
    <w:p w14:paraId="751CF901" w14:textId="1AAD9A02" w:rsidR="007D2320" w:rsidRDefault="007D2320" w:rsidP="00863CB1">
      <w:pPr>
        <w:rPr>
          <w:lang w:val="nl-NL" w:eastAsia="nl-NL"/>
        </w:rPr>
      </w:pPr>
    </w:p>
    <w:p w14:paraId="10FA08D5" w14:textId="6E8D0D04" w:rsidR="007D2320" w:rsidRPr="007D2320" w:rsidRDefault="007D2320" w:rsidP="00863CB1">
      <w:pPr>
        <w:pStyle w:val="Heading2"/>
      </w:pPr>
      <w:bookmarkStart w:id="19" w:name="_Toc124349190"/>
      <w:r>
        <w:t>Mogelijke verbeteringen</w:t>
      </w:r>
      <w:bookmarkEnd w:id="19"/>
    </w:p>
    <w:p w14:paraId="08D8DEF5" w14:textId="68F8BE92" w:rsidR="007D2320" w:rsidRDefault="007D2320" w:rsidP="00863CB1">
      <w:pPr>
        <w:rPr>
          <w:lang w:val="nl-NL" w:eastAsia="nl-NL"/>
        </w:rPr>
      </w:pPr>
      <w:r>
        <w:rPr>
          <w:lang w:val="nl-NL" w:eastAsia="nl-NL"/>
        </w:rPr>
        <w:t>Het regelen van het volume gaat zeer goed, er is wel een nadeel. Als je de knoppen ingedrukt houd</w:t>
      </w:r>
      <w:r w:rsidR="0009256A">
        <w:rPr>
          <w:lang w:val="nl-NL" w:eastAsia="nl-NL"/>
        </w:rPr>
        <w:t>t</w:t>
      </w:r>
      <w:r>
        <w:rPr>
          <w:lang w:val="nl-NL" w:eastAsia="nl-NL"/>
        </w:rPr>
        <w:t xml:space="preserve"> is er geen probleem</w:t>
      </w:r>
      <w:r w:rsidR="0009256A">
        <w:rPr>
          <w:lang w:val="nl-NL" w:eastAsia="nl-NL"/>
        </w:rPr>
        <w:t>,</w:t>
      </w:r>
      <w:r>
        <w:rPr>
          <w:lang w:val="nl-NL" w:eastAsia="nl-NL"/>
        </w:rPr>
        <w:t xml:space="preserve"> maar als je 1 niveau omhoog wil gaan is het niet even gemakkelijk. Dit komt omdat de knop moet ingedrukt zijn als er een stijgende flank is van het kloksignaal. Dus</w:t>
      </w:r>
      <w:r w:rsidR="00554122">
        <w:rPr>
          <w:lang w:val="nl-NL" w:eastAsia="nl-NL"/>
        </w:rPr>
        <w:t xml:space="preserve"> als je de knop </w:t>
      </w:r>
      <w:r w:rsidR="0009256A">
        <w:rPr>
          <w:lang w:val="nl-NL" w:eastAsia="nl-NL"/>
        </w:rPr>
        <w:t>in</w:t>
      </w:r>
      <w:r w:rsidR="00554122">
        <w:rPr>
          <w:lang w:val="nl-NL" w:eastAsia="nl-NL"/>
        </w:rPr>
        <w:t>drukt en loslaat terwijl er geen stijgende flank is geweest van de 4Hz klok dan zal er niets gebeuren.</w:t>
      </w:r>
    </w:p>
    <w:p w14:paraId="56D65D38" w14:textId="34054E3A" w:rsidR="00FB68C5" w:rsidRDefault="00FB68C5" w:rsidP="00863CB1">
      <w:pPr>
        <w:rPr>
          <w:lang w:val="nl-NL" w:eastAsia="nl-NL"/>
        </w:rPr>
      </w:pPr>
    </w:p>
    <w:p w14:paraId="4A96D49F" w14:textId="422FBC20" w:rsidR="00FB68C5" w:rsidRDefault="00FB68C5" w:rsidP="00863CB1">
      <w:pPr>
        <w:rPr>
          <w:lang w:val="nl-NL" w:eastAsia="nl-NL"/>
        </w:rPr>
      </w:pPr>
      <w:r>
        <w:rPr>
          <w:lang w:val="nl-NL" w:eastAsia="nl-NL"/>
        </w:rPr>
        <w:t xml:space="preserve">De filters hebben ook wat aspecten die verbeterd moeten worden. De laagdoorlaatfilter laat nog net iets te veel door in de “midrange”, hier kon ik geen oplossing voor vinden </w:t>
      </w:r>
      <w:r w:rsidR="002E1798">
        <w:rPr>
          <w:lang w:val="nl-NL" w:eastAsia="nl-NL"/>
        </w:rPr>
        <w:t>door gebrek aan t</w:t>
      </w:r>
      <w:r>
        <w:rPr>
          <w:lang w:val="nl-NL" w:eastAsia="nl-NL"/>
        </w:rPr>
        <w:t>ijd.</w:t>
      </w:r>
      <w:r w:rsidR="00AD3A51">
        <w:rPr>
          <w:lang w:val="nl-NL" w:eastAsia="nl-NL"/>
        </w:rPr>
        <w:t xml:space="preserve"> De hoogdoorlaatfilter en bandpasfilter hebben ook moeilijkheden wanneer het audiosignaal een hoge frequentie heeft. De hoogdoorlaatfilter spert perfect de laag frequentie signalen maar de hoge frequentie signalen klinken vervormd. De bandpass filter heeft hetzelfde </w:t>
      </w:r>
      <w:r w:rsidR="002E1798">
        <w:rPr>
          <w:lang w:val="nl-NL" w:eastAsia="nl-NL"/>
        </w:rPr>
        <w:t xml:space="preserve">probleem </w:t>
      </w:r>
      <w:r w:rsidR="00AD3A51">
        <w:rPr>
          <w:lang w:val="nl-NL" w:eastAsia="nl-NL"/>
        </w:rPr>
        <w:t xml:space="preserve">maar dan omgekeerd. De hoge frequentie signalen worden </w:t>
      </w:r>
      <w:r w:rsidR="00F65DC5">
        <w:rPr>
          <w:lang w:val="nl-NL" w:eastAsia="nl-NL"/>
        </w:rPr>
        <w:t>niet perfect gesperd en je hoort ze nog zeer licht, maar ook vervormd.</w:t>
      </w:r>
    </w:p>
    <w:p w14:paraId="09136769" w14:textId="3097C40E" w:rsidR="004A1F03" w:rsidRDefault="004A1F03" w:rsidP="00863CB1">
      <w:pPr>
        <w:rPr>
          <w:lang w:val="nl-NL" w:eastAsia="nl-NL"/>
        </w:rPr>
      </w:pPr>
    </w:p>
    <w:p w14:paraId="25ED784F" w14:textId="1549DC5B" w:rsidR="0059615D" w:rsidRPr="00863CB1" w:rsidRDefault="004A1F03" w:rsidP="004A1F03">
      <w:pPr>
        <w:spacing w:after="160" w:line="259" w:lineRule="auto"/>
        <w:rPr>
          <w:lang w:val="nl-NL" w:eastAsia="nl-NL"/>
        </w:rPr>
      </w:pPr>
      <w:r>
        <w:rPr>
          <w:lang w:val="nl-NL" w:eastAsia="nl-NL"/>
        </w:rPr>
        <w:br w:type="page"/>
      </w:r>
    </w:p>
    <w:p w14:paraId="2E7FB7BB" w14:textId="6D98F170" w:rsidR="008C3ADF" w:rsidRDefault="009F5E84" w:rsidP="007D2320">
      <w:pPr>
        <w:pStyle w:val="Heading2"/>
      </w:pPr>
      <w:bookmarkStart w:id="20" w:name="_Toc124349191"/>
      <w:r>
        <w:lastRenderedPageBreak/>
        <w:t>Moeilijkheden</w:t>
      </w:r>
      <w:bookmarkEnd w:id="20"/>
    </w:p>
    <w:p w14:paraId="1F734D0D" w14:textId="20D2AF72" w:rsidR="0063591D" w:rsidRDefault="0063591D" w:rsidP="0063591D">
      <w:pPr>
        <w:rPr>
          <w:lang w:val="nl-NL" w:eastAsia="nl-NL"/>
        </w:rPr>
      </w:pPr>
      <w:r>
        <w:rPr>
          <w:lang w:val="nl-NL" w:eastAsia="nl-NL"/>
        </w:rPr>
        <w:t xml:space="preserve">Er waren </w:t>
      </w:r>
      <w:r w:rsidR="00612EAB">
        <w:rPr>
          <w:lang w:val="nl-NL" w:eastAsia="nl-NL"/>
        </w:rPr>
        <w:t xml:space="preserve">naar </w:t>
      </w:r>
      <w:r>
        <w:rPr>
          <w:lang w:val="nl-NL" w:eastAsia="nl-NL"/>
        </w:rPr>
        <w:t>mijn mening 2 moeilijkheden in dit project:</w:t>
      </w:r>
    </w:p>
    <w:p w14:paraId="5E316E1A" w14:textId="6F050900" w:rsidR="0063591D" w:rsidRDefault="0063591D" w:rsidP="0063591D">
      <w:pPr>
        <w:pStyle w:val="ListParagraph"/>
        <w:numPr>
          <w:ilvl w:val="0"/>
          <w:numId w:val="16"/>
        </w:numPr>
        <w:rPr>
          <w:lang w:val="nl-NL" w:eastAsia="nl-NL"/>
        </w:rPr>
      </w:pPr>
      <w:r>
        <w:rPr>
          <w:lang w:val="nl-NL" w:eastAsia="nl-NL"/>
        </w:rPr>
        <w:t>De I2S block was nogal moeilijk te begrijpen omdat het een onbekend concept is voor mij. Het feit dat het door iemand anders was gemaakt maakt het ook niet altijd gemakklijk om de code te begrijpen na het lezen. Hierdoor was deze aanpassen om de samples te kunnen manipuleren niet altijd zo gemakklijk</w:t>
      </w:r>
      <w:r w:rsidR="006352B6">
        <w:rPr>
          <w:lang w:val="nl-NL" w:eastAsia="nl-NL"/>
        </w:rPr>
        <w:t>, maar een goe</w:t>
      </w:r>
      <w:r w:rsidR="007B559F">
        <w:rPr>
          <w:lang w:val="nl-NL" w:eastAsia="nl-NL"/>
        </w:rPr>
        <w:t>de</w:t>
      </w:r>
      <w:r w:rsidR="006352B6">
        <w:rPr>
          <w:lang w:val="nl-NL" w:eastAsia="nl-NL"/>
        </w:rPr>
        <w:t xml:space="preserve"> uitdaging</w:t>
      </w:r>
      <w:r>
        <w:rPr>
          <w:lang w:val="nl-NL" w:eastAsia="nl-NL"/>
        </w:rPr>
        <w:t>.</w:t>
      </w:r>
    </w:p>
    <w:p w14:paraId="4B9E24A3" w14:textId="11EFD8BA" w:rsidR="006352B6" w:rsidRDefault="00625D0F" w:rsidP="0063591D">
      <w:pPr>
        <w:pStyle w:val="ListParagraph"/>
        <w:numPr>
          <w:ilvl w:val="0"/>
          <w:numId w:val="16"/>
        </w:numPr>
        <w:rPr>
          <w:lang w:val="nl-NL" w:eastAsia="nl-NL"/>
        </w:rPr>
      </w:pPr>
      <w:r>
        <w:rPr>
          <w:lang w:val="nl-NL" w:eastAsia="nl-NL"/>
        </w:rPr>
        <w:t>De FIR filters waren ook een grote uitdaging voor mij. Ik vond al dat DSP geen gemakkelijk veld was, dus 3 verschillende FIR filters toepassen was zeker niet</w:t>
      </w:r>
      <w:r w:rsidR="00A55D37">
        <w:rPr>
          <w:lang w:val="nl-NL" w:eastAsia="nl-NL"/>
        </w:rPr>
        <w:t xml:space="preserve"> simpel</w:t>
      </w:r>
      <w:r>
        <w:rPr>
          <w:lang w:val="nl-NL" w:eastAsia="nl-NL"/>
        </w:rPr>
        <w:t>.</w:t>
      </w:r>
      <w:r w:rsidR="004D0A9D">
        <w:rPr>
          <w:lang w:val="nl-NL" w:eastAsia="nl-NL"/>
        </w:rPr>
        <w:t xml:space="preserve"> Het correct instellen van deze filters in de IP</w:t>
      </w:r>
      <w:r w:rsidR="004D0A9D" w:rsidRPr="004D0A9D">
        <w:rPr>
          <w:lang w:val="nl-NL" w:eastAsia="nl-NL"/>
        </w:rPr>
        <w:t xml:space="preserve"> catalogue</w:t>
      </w:r>
      <w:r w:rsidR="004D0A9D">
        <w:rPr>
          <w:lang w:val="nl-NL" w:eastAsia="nl-NL"/>
        </w:rPr>
        <w:t xml:space="preserve"> was ook niet simpel in het begin</w:t>
      </w:r>
      <w:r w:rsidR="00846FF6">
        <w:rPr>
          <w:lang w:val="nl-NL" w:eastAsia="nl-NL"/>
        </w:rPr>
        <w:t>. Hiervoor moest ik wat onderzoek doen op het internet om bepaalde problemen op te lossen. Zoals bijvoorbeeld de grootte van het output signaal aanpasbaar maken.</w:t>
      </w:r>
      <w:r w:rsidR="00AD4809">
        <w:rPr>
          <w:lang w:val="nl-NL" w:eastAsia="nl-NL"/>
        </w:rPr>
        <w:t xml:space="preserve"> Maar door dit project is mijn begrip van FIR filters verbeterd.</w:t>
      </w:r>
    </w:p>
    <w:p w14:paraId="2D804ED0" w14:textId="57ED9182" w:rsidR="00511226" w:rsidRDefault="00511226" w:rsidP="00511226">
      <w:pPr>
        <w:ind w:left="360"/>
        <w:rPr>
          <w:lang w:val="nl-NL" w:eastAsia="nl-NL"/>
        </w:rPr>
      </w:pPr>
    </w:p>
    <w:p w14:paraId="4FF41014" w14:textId="1BB0D683" w:rsidR="00511226" w:rsidRDefault="00511226" w:rsidP="00511226">
      <w:pPr>
        <w:pStyle w:val="Heading2"/>
      </w:pPr>
      <w:bookmarkStart w:id="21" w:name="_Toc124349192"/>
      <w:r>
        <w:t>Mogelijke uitbreiding</w:t>
      </w:r>
      <w:bookmarkEnd w:id="21"/>
    </w:p>
    <w:p w14:paraId="6A221C5B" w14:textId="7B2506A2" w:rsidR="00511226" w:rsidRDefault="00511226" w:rsidP="00511226">
      <w:pPr>
        <w:rPr>
          <w:lang w:val="nl-NL" w:eastAsia="nl-NL"/>
        </w:rPr>
      </w:pPr>
      <w:r>
        <w:rPr>
          <w:lang w:val="nl-NL" w:eastAsia="nl-NL"/>
        </w:rPr>
        <w:t>Enkele uitbreidingen d</w:t>
      </w:r>
      <w:r w:rsidR="00612EAB">
        <w:rPr>
          <w:lang w:val="nl-NL" w:eastAsia="nl-NL"/>
        </w:rPr>
        <w:t>ie</w:t>
      </w:r>
      <w:r>
        <w:rPr>
          <w:lang w:val="nl-NL" w:eastAsia="nl-NL"/>
        </w:rPr>
        <w:t xml:space="preserve"> bijvoorbeeld een volgende leerling zou kunnen doen is:</w:t>
      </w:r>
    </w:p>
    <w:p w14:paraId="4DCE5383" w14:textId="72346B53" w:rsidR="00511226" w:rsidRDefault="00511226" w:rsidP="00511226">
      <w:pPr>
        <w:pStyle w:val="ListParagraph"/>
        <w:numPr>
          <w:ilvl w:val="0"/>
          <w:numId w:val="17"/>
        </w:numPr>
        <w:rPr>
          <w:lang w:val="nl-NL" w:eastAsia="nl-NL"/>
        </w:rPr>
      </w:pPr>
      <w:r>
        <w:rPr>
          <w:lang w:val="nl-NL" w:eastAsia="nl-NL"/>
        </w:rPr>
        <w:t>Het implementeren van IIR filters en de gebruiker de keuze geven om beide IIR en FIR filters te gebruiken om het verschil tussen de 2 duidelijk te kunnen zien.</w:t>
      </w:r>
    </w:p>
    <w:p w14:paraId="600655DF" w14:textId="457F7AFC" w:rsidR="00511226" w:rsidRPr="00511226" w:rsidRDefault="00511226" w:rsidP="00511226">
      <w:pPr>
        <w:pStyle w:val="ListParagraph"/>
        <w:numPr>
          <w:ilvl w:val="0"/>
          <w:numId w:val="17"/>
        </w:numPr>
        <w:rPr>
          <w:lang w:val="nl-NL" w:eastAsia="nl-NL"/>
        </w:rPr>
      </w:pPr>
      <w:r>
        <w:rPr>
          <w:lang w:val="nl-NL" w:eastAsia="nl-NL"/>
        </w:rPr>
        <w:t>De manier waarop volume aangepast wordt vernieuwen. Mijn eerste idee was met een potentiometer en ADC, maar hier had ik nie</w:t>
      </w:r>
      <w:r w:rsidR="00612EAB">
        <w:rPr>
          <w:lang w:val="nl-NL" w:eastAsia="nl-NL"/>
        </w:rPr>
        <w:t>t</w:t>
      </w:r>
      <w:r>
        <w:rPr>
          <w:lang w:val="nl-NL" w:eastAsia="nl-NL"/>
        </w:rPr>
        <w:t xml:space="preserve"> genoeg tijd voor om te realiseren. Dus dit zou perfect zijn als uitbreiding.</w:t>
      </w:r>
    </w:p>
    <w:sectPr w:rsidR="00511226" w:rsidRPr="00511226" w:rsidSect="008C3F8A">
      <w:pgSz w:w="11906" w:h="16838"/>
      <w:pgMar w:top="209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E514FF" w14:textId="77777777" w:rsidR="00F90922" w:rsidRDefault="00F90922" w:rsidP="006D7BC2">
      <w:r>
        <w:separator/>
      </w:r>
    </w:p>
  </w:endnote>
  <w:endnote w:type="continuationSeparator" w:id="0">
    <w:p w14:paraId="1FCF7376" w14:textId="77777777" w:rsidR="00F90922" w:rsidRDefault="00F90922" w:rsidP="006D7B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9CD30" w14:textId="69B91B38" w:rsidR="001113A0" w:rsidRPr="00643E91" w:rsidRDefault="001113A0" w:rsidP="006D7BC2">
    <w:pPr>
      <w:pStyle w:val="Footer"/>
    </w:pPr>
    <w:r w:rsidRPr="00643E91">
      <w:tab/>
      <w:t xml:space="preserve">p </w:t>
    </w:r>
    <w:r w:rsidRPr="00643E91">
      <w:fldChar w:fldCharType="begin"/>
    </w:r>
    <w:r w:rsidRPr="00643E91">
      <w:instrText xml:space="preserve"> PAGE </w:instrText>
    </w:r>
    <w:r w:rsidRPr="00643E91">
      <w:fldChar w:fldCharType="separate"/>
    </w:r>
    <w:r w:rsidR="001E5A32">
      <w:rPr>
        <w:noProof/>
      </w:rPr>
      <w:t>3</w:t>
    </w:r>
    <w:r w:rsidRPr="00643E91">
      <w:rPr>
        <w:noProof/>
      </w:rPr>
      <w:fldChar w:fldCharType="end"/>
    </w:r>
    <w:r w:rsidRPr="00643E91">
      <w:t xml:space="preserve"> / </w:t>
    </w:r>
    <w:fldSimple w:instr=" SECTIONPAGES   \* MERGEFORMAT ">
      <w:r w:rsidR="00850E7D">
        <w:rPr>
          <w:noProof/>
        </w:rPr>
        <w:t>13</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11E68" w14:textId="77777777" w:rsidR="00F90922" w:rsidRDefault="00F90922" w:rsidP="006D7BC2">
      <w:r>
        <w:separator/>
      </w:r>
    </w:p>
  </w:footnote>
  <w:footnote w:type="continuationSeparator" w:id="0">
    <w:p w14:paraId="60C8491C" w14:textId="77777777" w:rsidR="00F90922" w:rsidRDefault="00F90922" w:rsidP="006D7B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D6B0B" w14:textId="77777777" w:rsidR="00766FC6" w:rsidRDefault="00766FC6">
    <w:pPr>
      <w:pStyle w:val="Header"/>
      <w:rPr>
        <w:lang w:val="en-GB"/>
      </w:rPr>
    </w:pPr>
  </w:p>
  <w:p w14:paraId="2AC1658B" w14:textId="6EF11077" w:rsidR="00766FC6" w:rsidRPr="00766FC6" w:rsidRDefault="00766FC6">
    <w:pPr>
      <w:pStyle w:val="Header"/>
      <w:rPr>
        <w:lang w:val="fr-BE"/>
      </w:rPr>
    </w:pPr>
    <w:r w:rsidRPr="00766FC6">
      <w:rPr>
        <w:lang w:val="fr-BE"/>
      </w:rPr>
      <w:t>Jelte Boumans</w:t>
    </w:r>
    <w:r w:rsidRPr="00766FC6">
      <w:rPr>
        <w:lang w:val="fr-BE"/>
      </w:rPr>
      <w:tab/>
      <w:t>DSD – Audio Int</w:t>
    </w:r>
    <w:r>
      <w:rPr>
        <w:lang w:val="fr-BE"/>
      </w:rPr>
      <w:t>erface</w:t>
    </w:r>
    <w:r w:rsidRPr="00766FC6">
      <w:rPr>
        <w:lang w:val="fr-BE"/>
      </w:rPr>
      <w:tab/>
      <w:t>3ITIOT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42EC5AC"/>
    <w:lvl w:ilvl="0">
      <w:start w:val="1"/>
      <w:numFmt w:val="decimal"/>
      <w:pStyle w:val="ListNumber5"/>
      <w:lvlText w:val="%1"/>
      <w:lvlJc w:val="left"/>
      <w:pPr>
        <w:tabs>
          <w:tab w:val="num" w:pos="1786"/>
        </w:tabs>
        <w:ind w:left="1786" w:hanging="198"/>
      </w:pPr>
      <w:rPr>
        <w:rFonts w:hint="default"/>
      </w:rPr>
    </w:lvl>
  </w:abstractNum>
  <w:abstractNum w:abstractNumId="1" w15:restartNumberingAfterBreak="0">
    <w:nsid w:val="FFFFFF7D"/>
    <w:multiLevelType w:val="singleLevel"/>
    <w:tmpl w:val="5870392E"/>
    <w:lvl w:ilvl="0">
      <w:start w:val="1"/>
      <w:numFmt w:val="decimal"/>
      <w:pStyle w:val="ListNumber4"/>
      <w:lvlText w:val="%1"/>
      <w:lvlJc w:val="left"/>
      <w:pPr>
        <w:tabs>
          <w:tab w:val="num" w:pos="1389"/>
        </w:tabs>
        <w:ind w:left="1389" w:hanging="198"/>
      </w:pPr>
      <w:rPr>
        <w:rFonts w:hint="default"/>
      </w:rPr>
    </w:lvl>
  </w:abstractNum>
  <w:abstractNum w:abstractNumId="2" w15:restartNumberingAfterBreak="0">
    <w:nsid w:val="FFFFFF7E"/>
    <w:multiLevelType w:val="singleLevel"/>
    <w:tmpl w:val="556475CC"/>
    <w:lvl w:ilvl="0">
      <w:start w:val="1"/>
      <w:numFmt w:val="decimal"/>
      <w:pStyle w:val="ListNumber3"/>
      <w:lvlText w:val="%1"/>
      <w:lvlJc w:val="left"/>
      <w:pPr>
        <w:tabs>
          <w:tab w:val="num" w:pos="992"/>
        </w:tabs>
        <w:ind w:left="992" w:hanging="198"/>
      </w:pPr>
      <w:rPr>
        <w:rFonts w:hint="default"/>
      </w:rPr>
    </w:lvl>
  </w:abstractNum>
  <w:abstractNum w:abstractNumId="3" w15:restartNumberingAfterBreak="0">
    <w:nsid w:val="FFFFFF7F"/>
    <w:multiLevelType w:val="singleLevel"/>
    <w:tmpl w:val="4ACE1288"/>
    <w:lvl w:ilvl="0">
      <w:start w:val="1"/>
      <w:numFmt w:val="decimal"/>
      <w:pStyle w:val="ListNumber2"/>
      <w:lvlText w:val="%1"/>
      <w:lvlJc w:val="left"/>
      <w:pPr>
        <w:tabs>
          <w:tab w:val="num" w:pos="595"/>
        </w:tabs>
        <w:ind w:left="595" w:hanging="198"/>
      </w:pPr>
      <w:rPr>
        <w:rFonts w:hint="default"/>
      </w:rPr>
    </w:lvl>
  </w:abstractNum>
  <w:abstractNum w:abstractNumId="4" w15:restartNumberingAfterBreak="0">
    <w:nsid w:val="FFFFFF80"/>
    <w:multiLevelType w:val="singleLevel"/>
    <w:tmpl w:val="D782121C"/>
    <w:lvl w:ilvl="0">
      <w:start w:val="1"/>
      <w:numFmt w:val="bullet"/>
      <w:pStyle w:val="ListBullet5"/>
      <w:lvlText w:val="–"/>
      <w:lvlJc w:val="left"/>
      <w:pPr>
        <w:tabs>
          <w:tab w:val="num" w:pos="1786"/>
        </w:tabs>
        <w:ind w:left="1786" w:hanging="198"/>
      </w:pPr>
      <w:rPr>
        <w:rFonts w:ascii="Arial" w:hAnsi="Arial" w:hint="default"/>
      </w:rPr>
    </w:lvl>
  </w:abstractNum>
  <w:abstractNum w:abstractNumId="5" w15:restartNumberingAfterBreak="0">
    <w:nsid w:val="FFFFFF81"/>
    <w:multiLevelType w:val="singleLevel"/>
    <w:tmpl w:val="8CAE673E"/>
    <w:lvl w:ilvl="0">
      <w:start w:val="1"/>
      <w:numFmt w:val="bullet"/>
      <w:pStyle w:val="ListBullet4"/>
      <w:lvlText w:val="–"/>
      <w:lvlJc w:val="left"/>
      <w:pPr>
        <w:tabs>
          <w:tab w:val="num" w:pos="1389"/>
        </w:tabs>
        <w:ind w:left="1389" w:hanging="198"/>
      </w:pPr>
      <w:rPr>
        <w:rFonts w:ascii="Arial" w:hAnsi="Arial" w:hint="default"/>
      </w:rPr>
    </w:lvl>
  </w:abstractNum>
  <w:abstractNum w:abstractNumId="6" w15:restartNumberingAfterBreak="0">
    <w:nsid w:val="FFFFFF82"/>
    <w:multiLevelType w:val="singleLevel"/>
    <w:tmpl w:val="A2341FF4"/>
    <w:lvl w:ilvl="0">
      <w:start w:val="1"/>
      <w:numFmt w:val="bullet"/>
      <w:pStyle w:val="ListBullet3"/>
      <w:lvlText w:val="–"/>
      <w:lvlJc w:val="left"/>
      <w:pPr>
        <w:tabs>
          <w:tab w:val="num" w:pos="992"/>
        </w:tabs>
        <w:ind w:left="992" w:hanging="198"/>
      </w:pPr>
      <w:rPr>
        <w:rFonts w:ascii="Arial" w:hAnsi="Arial" w:hint="default"/>
      </w:rPr>
    </w:lvl>
  </w:abstractNum>
  <w:abstractNum w:abstractNumId="7" w15:restartNumberingAfterBreak="0">
    <w:nsid w:val="FFFFFF83"/>
    <w:multiLevelType w:val="singleLevel"/>
    <w:tmpl w:val="9B082214"/>
    <w:lvl w:ilvl="0">
      <w:start w:val="1"/>
      <w:numFmt w:val="bullet"/>
      <w:pStyle w:val="ListBullet2"/>
      <w:lvlText w:val="–"/>
      <w:lvlJc w:val="left"/>
      <w:pPr>
        <w:tabs>
          <w:tab w:val="num" w:pos="595"/>
        </w:tabs>
        <w:ind w:left="595" w:hanging="198"/>
      </w:pPr>
      <w:rPr>
        <w:rFonts w:ascii="Arial" w:hAnsi="Arial" w:hint="default"/>
      </w:rPr>
    </w:lvl>
  </w:abstractNum>
  <w:abstractNum w:abstractNumId="8" w15:restartNumberingAfterBreak="0">
    <w:nsid w:val="FFFFFF88"/>
    <w:multiLevelType w:val="singleLevel"/>
    <w:tmpl w:val="725ED8F0"/>
    <w:lvl w:ilvl="0">
      <w:start w:val="1"/>
      <w:numFmt w:val="decimal"/>
      <w:pStyle w:val="ListNumber"/>
      <w:lvlText w:val="%1"/>
      <w:lvlJc w:val="left"/>
      <w:pPr>
        <w:tabs>
          <w:tab w:val="num" w:pos="198"/>
        </w:tabs>
        <w:ind w:left="198" w:hanging="198"/>
      </w:pPr>
      <w:rPr>
        <w:rFonts w:hint="default"/>
      </w:rPr>
    </w:lvl>
  </w:abstractNum>
  <w:abstractNum w:abstractNumId="9" w15:restartNumberingAfterBreak="0">
    <w:nsid w:val="FFFFFF89"/>
    <w:multiLevelType w:val="singleLevel"/>
    <w:tmpl w:val="CE74DA9C"/>
    <w:lvl w:ilvl="0">
      <w:start w:val="1"/>
      <w:numFmt w:val="bullet"/>
      <w:pStyle w:val="ListBullet"/>
      <w:lvlText w:val="–"/>
      <w:lvlJc w:val="left"/>
      <w:pPr>
        <w:tabs>
          <w:tab w:val="num" w:pos="198"/>
        </w:tabs>
        <w:ind w:left="198" w:hanging="198"/>
      </w:pPr>
      <w:rPr>
        <w:rFonts w:ascii="Arial" w:hAnsi="Arial" w:hint="default"/>
      </w:rPr>
    </w:lvl>
  </w:abstractNum>
  <w:abstractNum w:abstractNumId="10" w15:restartNumberingAfterBreak="0">
    <w:nsid w:val="143A1CC7"/>
    <w:multiLevelType w:val="hybridMultilevel"/>
    <w:tmpl w:val="4E4ABEB4"/>
    <w:lvl w:ilvl="0" w:tplc="A2503E6E">
      <w:numFmt w:val="bullet"/>
      <w:lvlText w:val="-"/>
      <w:lvlJc w:val="left"/>
      <w:pPr>
        <w:ind w:left="720" w:hanging="360"/>
      </w:pPr>
      <w:rPr>
        <w:rFonts w:ascii="Arial" w:eastAsiaTheme="minorHAnsi" w:hAnsi="Arial" w:cs="Arial" w:hint="default"/>
        <w:sz w:val="22"/>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562138A"/>
    <w:multiLevelType w:val="hybridMultilevel"/>
    <w:tmpl w:val="7F52D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E085D38"/>
    <w:multiLevelType w:val="hybridMultilevel"/>
    <w:tmpl w:val="F4D40C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CD382F"/>
    <w:multiLevelType w:val="multilevel"/>
    <w:tmpl w:val="45B2275A"/>
    <w:numStyleLink w:val="111111"/>
  </w:abstractNum>
  <w:abstractNum w:abstractNumId="14" w15:restartNumberingAfterBreak="0">
    <w:nsid w:val="6B167B42"/>
    <w:multiLevelType w:val="multilevel"/>
    <w:tmpl w:val="45B2275A"/>
    <w:styleLink w:val="111111"/>
    <w:lvl w:ilvl="0">
      <w:start w:val="1"/>
      <w:numFmt w:val="decimal"/>
      <w:pStyle w:val="Heading1"/>
      <w:lvlText w:val="%1"/>
      <w:lvlJc w:val="right"/>
      <w:pPr>
        <w:tabs>
          <w:tab w:val="num" w:pos="0"/>
        </w:tabs>
        <w:ind w:left="0" w:hanging="198"/>
      </w:pPr>
      <w:rPr>
        <w:rFonts w:hint="default"/>
      </w:rPr>
    </w:lvl>
    <w:lvl w:ilvl="1">
      <w:start w:val="1"/>
      <w:numFmt w:val="decimal"/>
      <w:pStyle w:val="Heading2"/>
      <w:lvlText w:val="%1.%2"/>
      <w:lvlJc w:val="right"/>
      <w:pPr>
        <w:tabs>
          <w:tab w:val="num" w:pos="0"/>
        </w:tabs>
        <w:ind w:left="0" w:hanging="198"/>
      </w:pPr>
      <w:rPr>
        <w:rFonts w:hint="default"/>
      </w:rPr>
    </w:lvl>
    <w:lvl w:ilvl="2">
      <w:start w:val="1"/>
      <w:numFmt w:val="decimal"/>
      <w:pStyle w:val="Heading3"/>
      <w:lvlText w:val="%1.%2.%3"/>
      <w:lvlJc w:val="right"/>
      <w:pPr>
        <w:tabs>
          <w:tab w:val="num" w:pos="0"/>
        </w:tabs>
        <w:ind w:left="0" w:hanging="198"/>
      </w:pPr>
      <w:rPr>
        <w:rFonts w:hint="default"/>
      </w:rPr>
    </w:lvl>
    <w:lvl w:ilvl="3">
      <w:start w:val="1"/>
      <w:numFmt w:val="decimal"/>
      <w:pStyle w:val="Heading4"/>
      <w:suff w:val="space"/>
      <w:lvlText w:val="%1.%2.%3.%4"/>
      <w:lvlJc w:val="left"/>
      <w:pPr>
        <w:ind w:left="0" w:firstLine="0"/>
      </w:pPr>
      <w:rPr>
        <w:rFonts w:hint="default"/>
      </w:rPr>
    </w:lvl>
    <w:lvl w:ilvl="4">
      <w:start w:val="1"/>
      <w:numFmt w:val="decimal"/>
      <w:suff w:val="space"/>
      <w:lvlText w:val="%1.%2.%3.%4.%5"/>
      <w:lvlJc w:val="left"/>
      <w:pPr>
        <w:ind w:left="397" w:firstLine="0"/>
      </w:pPr>
      <w:rPr>
        <w:rFonts w:hint="default"/>
      </w:rPr>
    </w:lvl>
    <w:lvl w:ilvl="5">
      <w:start w:val="1"/>
      <w:numFmt w:val="decimal"/>
      <w:suff w:val="space"/>
      <w:lvlText w:val="%1.%2.%3.%4.%5.%6"/>
      <w:lvlJc w:val="left"/>
      <w:pPr>
        <w:ind w:left="794" w:firstLine="0"/>
      </w:pPr>
      <w:rPr>
        <w:rFonts w:hint="default"/>
      </w:rPr>
    </w:lvl>
    <w:lvl w:ilvl="6">
      <w:start w:val="1"/>
      <w:numFmt w:val="decimal"/>
      <w:suff w:val="space"/>
      <w:lvlText w:val="%1.%2.%3.%4.%5.%6.%7"/>
      <w:lvlJc w:val="left"/>
      <w:pPr>
        <w:ind w:left="1191" w:firstLine="0"/>
      </w:pPr>
      <w:rPr>
        <w:rFonts w:hint="default"/>
      </w:rPr>
    </w:lvl>
    <w:lvl w:ilvl="7">
      <w:start w:val="1"/>
      <w:numFmt w:val="decimal"/>
      <w:suff w:val="space"/>
      <w:lvlText w:val="%1.%2.%3.%4.%5.%6.%7.%8"/>
      <w:lvlJc w:val="left"/>
      <w:pPr>
        <w:ind w:left="1588" w:firstLine="0"/>
      </w:pPr>
      <w:rPr>
        <w:rFonts w:hint="default"/>
      </w:rPr>
    </w:lvl>
    <w:lvl w:ilvl="8">
      <w:start w:val="1"/>
      <w:numFmt w:val="decimal"/>
      <w:suff w:val="space"/>
      <w:lvlText w:val="%1.%2.%3.%4.%5.%6.%7.%8.%9"/>
      <w:lvlJc w:val="left"/>
      <w:pPr>
        <w:ind w:left="1985" w:firstLine="0"/>
      </w:pPr>
      <w:rPr>
        <w:rFonts w:hint="default"/>
      </w:rPr>
    </w:lvl>
  </w:abstractNum>
  <w:abstractNum w:abstractNumId="15" w15:restartNumberingAfterBreak="0">
    <w:nsid w:val="6C764325"/>
    <w:multiLevelType w:val="hybridMultilevel"/>
    <w:tmpl w:val="E172744C"/>
    <w:lvl w:ilvl="0" w:tplc="CFE6285E">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5D13734"/>
    <w:multiLevelType w:val="hybridMultilevel"/>
    <w:tmpl w:val="F8D6D2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37632289">
    <w:abstractNumId w:val="14"/>
  </w:num>
  <w:num w:numId="2" w16cid:durableId="1766611906">
    <w:abstractNumId w:val="13"/>
  </w:num>
  <w:num w:numId="3" w16cid:durableId="2084057347">
    <w:abstractNumId w:val="9"/>
  </w:num>
  <w:num w:numId="4" w16cid:durableId="362560282">
    <w:abstractNumId w:val="7"/>
  </w:num>
  <w:num w:numId="5" w16cid:durableId="62727421">
    <w:abstractNumId w:val="6"/>
  </w:num>
  <w:num w:numId="6" w16cid:durableId="14579172">
    <w:abstractNumId w:val="5"/>
  </w:num>
  <w:num w:numId="7" w16cid:durableId="2110850060">
    <w:abstractNumId w:val="4"/>
  </w:num>
  <w:num w:numId="8" w16cid:durableId="267126265">
    <w:abstractNumId w:val="8"/>
  </w:num>
  <w:num w:numId="9" w16cid:durableId="2088647911">
    <w:abstractNumId w:val="3"/>
  </w:num>
  <w:num w:numId="10" w16cid:durableId="85344139">
    <w:abstractNumId w:val="2"/>
  </w:num>
  <w:num w:numId="11" w16cid:durableId="2071418272">
    <w:abstractNumId w:val="1"/>
  </w:num>
  <w:num w:numId="12" w16cid:durableId="814027121">
    <w:abstractNumId w:val="0"/>
  </w:num>
  <w:num w:numId="13" w16cid:durableId="1434595073">
    <w:abstractNumId w:val="15"/>
  </w:num>
  <w:num w:numId="14" w16cid:durableId="1712149831">
    <w:abstractNumId w:val="10"/>
  </w:num>
  <w:num w:numId="15" w16cid:durableId="77873253">
    <w:abstractNumId w:val="12"/>
  </w:num>
  <w:num w:numId="16" w16cid:durableId="1841117550">
    <w:abstractNumId w:val="16"/>
  </w:num>
  <w:num w:numId="17" w16cid:durableId="42041428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A32"/>
    <w:rsid w:val="0000093C"/>
    <w:rsid w:val="00002BE9"/>
    <w:rsid w:val="00015E83"/>
    <w:rsid w:val="000203B3"/>
    <w:rsid w:val="00032490"/>
    <w:rsid w:val="000342BC"/>
    <w:rsid w:val="00035AB4"/>
    <w:rsid w:val="00040A05"/>
    <w:rsid w:val="0004419A"/>
    <w:rsid w:val="00045D11"/>
    <w:rsid w:val="00047D77"/>
    <w:rsid w:val="00054211"/>
    <w:rsid w:val="00061652"/>
    <w:rsid w:val="000658DB"/>
    <w:rsid w:val="000728E9"/>
    <w:rsid w:val="0007296C"/>
    <w:rsid w:val="00073D9F"/>
    <w:rsid w:val="00083BBA"/>
    <w:rsid w:val="00085C22"/>
    <w:rsid w:val="0009256A"/>
    <w:rsid w:val="000B3547"/>
    <w:rsid w:val="000B697C"/>
    <w:rsid w:val="000C1459"/>
    <w:rsid w:val="000C1A2E"/>
    <w:rsid w:val="000C6193"/>
    <w:rsid w:val="000C7B53"/>
    <w:rsid w:val="000D7E75"/>
    <w:rsid w:val="000E0000"/>
    <w:rsid w:val="000E0AA0"/>
    <w:rsid w:val="000E51F0"/>
    <w:rsid w:val="000F6812"/>
    <w:rsid w:val="0010428E"/>
    <w:rsid w:val="001049B4"/>
    <w:rsid w:val="00106A42"/>
    <w:rsid w:val="00107551"/>
    <w:rsid w:val="00110579"/>
    <w:rsid w:val="001113A0"/>
    <w:rsid w:val="00112D67"/>
    <w:rsid w:val="00113BC2"/>
    <w:rsid w:val="00114594"/>
    <w:rsid w:val="00122B54"/>
    <w:rsid w:val="001367C1"/>
    <w:rsid w:val="00142A4D"/>
    <w:rsid w:val="0015504E"/>
    <w:rsid w:val="0015628D"/>
    <w:rsid w:val="00157C52"/>
    <w:rsid w:val="00185D15"/>
    <w:rsid w:val="00192815"/>
    <w:rsid w:val="00192FB0"/>
    <w:rsid w:val="00193006"/>
    <w:rsid w:val="0019585D"/>
    <w:rsid w:val="00195C90"/>
    <w:rsid w:val="0019771F"/>
    <w:rsid w:val="001A64FB"/>
    <w:rsid w:val="001B0D0F"/>
    <w:rsid w:val="001C57C5"/>
    <w:rsid w:val="001D28A3"/>
    <w:rsid w:val="001D3148"/>
    <w:rsid w:val="001D42CD"/>
    <w:rsid w:val="001E0382"/>
    <w:rsid w:val="001E5A32"/>
    <w:rsid w:val="001F2492"/>
    <w:rsid w:val="001F5FE0"/>
    <w:rsid w:val="0020215B"/>
    <w:rsid w:val="00204286"/>
    <w:rsid w:val="002229E7"/>
    <w:rsid w:val="00226BDE"/>
    <w:rsid w:val="0023738D"/>
    <w:rsid w:val="0024520B"/>
    <w:rsid w:val="002466FA"/>
    <w:rsid w:val="002479E7"/>
    <w:rsid w:val="0025560E"/>
    <w:rsid w:val="0025782A"/>
    <w:rsid w:val="002628D2"/>
    <w:rsid w:val="00264384"/>
    <w:rsid w:val="0026577C"/>
    <w:rsid w:val="002712C1"/>
    <w:rsid w:val="00271359"/>
    <w:rsid w:val="00272CDA"/>
    <w:rsid w:val="002778EC"/>
    <w:rsid w:val="0028010D"/>
    <w:rsid w:val="00283D86"/>
    <w:rsid w:val="00287018"/>
    <w:rsid w:val="002928D5"/>
    <w:rsid w:val="00293D20"/>
    <w:rsid w:val="002A1963"/>
    <w:rsid w:val="002A2973"/>
    <w:rsid w:val="002A3C0A"/>
    <w:rsid w:val="002B6D71"/>
    <w:rsid w:val="002B71BD"/>
    <w:rsid w:val="002C2578"/>
    <w:rsid w:val="002C3EE8"/>
    <w:rsid w:val="002C3FDD"/>
    <w:rsid w:val="002C4BDB"/>
    <w:rsid w:val="002C4E61"/>
    <w:rsid w:val="002C57C2"/>
    <w:rsid w:val="002D5249"/>
    <w:rsid w:val="002D7DFD"/>
    <w:rsid w:val="002E1798"/>
    <w:rsid w:val="002E21CE"/>
    <w:rsid w:val="002E4E63"/>
    <w:rsid w:val="002E5907"/>
    <w:rsid w:val="002F0A19"/>
    <w:rsid w:val="002F57E6"/>
    <w:rsid w:val="003021D0"/>
    <w:rsid w:val="0030551E"/>
    <w:rsid w:val="00306857"/>
    <w:rsid w:val="00310BF0"/>
    <w:rsid w:val="00310FE6"/>
    <w:rsid w:val="00314E61"/>
    <w:rsid w:val="00316D5F"/>
    <w:rsid w:val="00327145"/>
    <w:rsid w:val="003300BC"/>
    <w:rsid w:val="00333D10"/>
    <w:rsid w:val="0034394E"/>
    <w:rsid w:val="003445EE"/>
    <w:rsid w:val="00345C41"/>
    <w:rsid w:val="00346E78"/>
    <w:rsid w:val="00357737"/>
    <w:rsid w:val="00360C43"/>
    <w:rsid w:val="00363DF8"/>
    <w:rsid w:val="00366D2C"/>
    <w:rsid w:val="003701F8"/>
    <w:rsid w:val="003761F4"/>
    <w:rsid w:val="003936FE"/>
    <w:rsid w:val="00395943"/>
    <w:rsid w:val="003A34B4"/>
    <w:rsid w:val="003A57B8"/>
    <w:rsid w:val="003A59F4"/>
    <w:rsid w:val="003B19D1"/>
    <w:rsid w:val="003B2DE3"/>
    <w:rsid w:val="003C029C"/>
    <w:rsid w:val="003C2990"/>
    <w:rsid w:val="003C2EA4"/>
    <w:rsid w:val="003C6712"/>
    <w:rsid w:val="003D1943"/>
    <w:rsid w:val="003E367B"/>
    <w:rsid w:val="003E3A1F"/>
    <w:rsid w:val="003E4961"/>
    <w:rsid w:val="003F0614"/>
    <w:rsid w:val="003F2269"/>
    <w:rsid w:val="003F62AF"/>
    <w:rsid w:val="003F7D62"/>
    <w:rsid w:val="004034B1"/>
    <w:rsid w:val="004248BE"/>
    <w:rsid w:val="00430154"/>
    <w:rsid w:val="00431EC3"/>
    <w:rsid w:val="00437001"/>
    <w:rsid w:val="004441F2"/>
    <w:rsid w:val="00447BFE"/>
    <w:rsid w:val="00453EA3"/>
    <w:rsid w:val="00454F63"/>
    <w:rsid w:val="004568FF"/>
    <w:rsid w:val="004578BE"/>
    <w:rsid w:val="004579E7"/>
    <w:rsid w:val="00467D89"/>
    <w:rsid w:val="00485112"/>
    <w:rsid w:val="00486504"/>
    <w:rsid w:val="00493A0C"/>
    <w:rsid w:val="004941DE"/>
    <w:rsid w:val="004A1F03"/>
    <w:rsid w:val="004A670F"/>
    <w:rsid w:val="004B05CB"/>
    <w:rsid w:val="004C652D"/>
    <w:rsid w:val="004D0A9D"/>
    <w:rsid w:val="004D5B7E"/>
    <w:rsid w:val="004E4C45"/>
    <w:rsid w:val="004F333E"/>
    <w:rsid w:val="004F36E7"/>
    <w:rsid w:val="00501865"/>
    <w:rsid w:val="00502AB8"/>
    <w:rsid w:val="00504CF2"/>
    <w:rsid w:val="00511226"/>
    <w:rsid w:val="0051399C"/>
    <w:rsid w:val="00517F48"/>
    <w:rsid w:val="00522083"/>
    <w:rsid w:val="0052433F"/>
    <w:rsid w:val="00527923"/>
    <w:rsid w:val="00530261"/>
    <w:rsid w:val="0053448F"/>
    <w:rsid w:val="00545906"/>
    <w:rsid w:val="0054606F"/>
    <w:rsid w:val="00547311"/>
    <w:rsid w:val="00554122"/>
    <w:rsid w:val="00573E06"/>
    <w:rsid w:val="00586D3E"/>
    <w:rsid w:val="00590011"/>
    <w:rsid w:val="00590CDD"/>
    <w:rsid w:val="00591E10"/>
    <w:rsid w:val="0059615D"/>
    <w:rsid w:val="005B520E"/>
    <w:rsid w:val="005B5D08"/>
    <w:rsid w:val="005C1622"/>
    <w:rsid w:val="005C3177"/>
    <w:rsid w:val="005D54BB"/>
    <w:rsid w:val="005E3022"/>
    <w:rsid w:val="00612916"/>
    <w:rsid w:val="00612EAB"/>
    <w:rsid w:val="00623C04"/>
    <w:rsid w:val="00625D0F"/>
    <w:rsid w:val="006352B6"/>
    <w:rsid w:val="0063591D"/>
    <w:rsid w:val="006370F3"/>
    <w:rsid w:val="00640946"/>
    <w:rsid w:val="00643E91"/>
    <w:rsid w:val="00646E5D"/>
    <w:rsid w:val="006510C2"/>
    <w:rsid w:val="006535DA"/>
    <w:rsid w:val="006545F4"/>
    <w:rsid w:val="00665C9D"/>
    <w:rsid w:val="00675FE0"/>
    <w:rsid w:val="00680A18"/>
    <w:rsid w:val="00681105"/>
    <w:rsid w:val="006861D5"/>
    <w:rsid w:val="006A0E23"/>
    <w:rsid w:val="006A5C64"/>
    <w:rsid w:val="006B4396"/>
    <w:rsid w:val="006B7A08"/>
    <w:rsid w:val="006D0B01"/>
    <w:rsid w:val="006D4D56"/>
    <w:rsid w:val="006D7BC2"/>
    <w:rsid w:val="006F417B"/>
    <w:rsid w:val="00704C46"/>
    <w:rsid w:val="00721B1D"/>
    <w:rsid w:val="00724F8F"/>
    <w:rsid w:val="00747133"/>
    <w:rsid w:val="007607EB"/>
    <w:rsid w:val="00766FC6"/>
    <w:rsid w:val="00775A9F"/>
    <w:rsid w:val="007848DB"/>
    <w:rsid w:val="00785EA5"/>
    <w:rsid w:val="007923A0"/>
    <w:rsid w:val="007A3CFF"/>
    <w:rsid w:val="007A78C5"/>
    <w:rsid w:val="007B559F"/>
    <w:rsid w:val="007C0A1E"/>
    <w:rsid w:val="007C567C"/>
    <w:rsid w:val="007D1CF8"/>
    <w:rsid w:val="007D2320"/>
    <w:rsid w:val="007E089B"/>
    <w:rsid w:val="007E381E"/>
    <w:rsid w:val="007F5CB9"/>
    <w:rsid w:val="007F60D4"/>
    <w:rsid w:val="00805E79"/>
    <w:rsid w:val="008076EA"/>
    <w:rsid w:val="00812970"/>
    <w:rsid w:val="00817485"/>
    <w:rsid w:val="00817970"/>
    <w:rsid w:val="00825C46"/>
    <w:rsid w:val="0082615A"/>
    <w:rsid w:val="00844B5C"/>
    <w:rsid w:val="00846FF6"/>
    <w:rsid w:val="00850E7D"/>
    <w:rsid w:val="00851AC8"/>
    <w:rsid w:val="0085495B"/>
    <w:rsid w:val="00863CB1"/>
    <w:rsid w:val="00872F1A"/>
    <w:rsid w:val="00877EA5"/>
    <w:rsid w:val="0088516F"/>
    <w:rsid w:val="00887B77"/>
    <w:rsid w:val="008921C6"/>
    <w:rsid w:val="008942DE"/>
    <w:rsid w:val="008A172D"/>
    <w:rsid w:val="008B35DA"/>
    <w:rsid w:val="008C1317"/>
    <w:rsid w:val="008C3ADF"/>
    <w:rsid w:val="008C3F8A"/>
    <w:rsid w:val="008C7F33"/>
    <w:rsid w:val="008F79C0"/>
    <w:rsid w:val="009041F6"/>
    <w:rsid w:val="00905B28"/>
    <w:rsid w:val="009126D3"/>
    <w:rsid w:val="00912ECA"/>
    <w:rsid w:val="00922541"/>
    <w:rsid w:val="009274F9"/>
    <w:rsid w:val="009276D9"/>
    <w:rsid w:val="00942FF6"/>
    <w:rsid w:val="00943D2D"/>
    <w:rsid w:val="009451B8"/>
    <w:rsid w:val="00950752"/>
    <w:rsid w:val="009535D4"/>
    <w:rsid w:val="0096039F"/>
    <w:rsid w:val="009603AD"/>
    <w:rsid w:val="009649AA"/>
    <w:rsid w:val="00965843"/>
    <w:rsid w:val="00970BC2"/>
    <w:rsid w:val="00980451"/>
    <w:rsid w:val="0098100B"/>
    <w:rsid w:val="00983D4E"/>
    <w:rsid w:val="009A37C5"/>
    <w:rsid w:val="009C0BDC"/>
    <w:rsid w:val="009C7D16"/>
    <w:rsid w:val="009F0460"/>
    <w:rsid w:val="009F5E84"/>
    <w:rsid w:val="009F62D8"/>
    <w:rsid w:val="00A07E1E"/>
    <w:rsid w:val="00A13F88"/>
    <w:rsid w:val="00A22EF1"/>
    <w:rsid w:val="00A305F3"/>
    <w:rsid w:val="00A36237"/>
    <w:rsid w:val="00A50A30"/>
    <w:rsid w:val="00A55D37"/>
    <w:rsid w:val="00A56473"/>
    <w:rsid w:val="00A5720D"/>
    <w:rsid w:val="00A6073F"/>
    <w:rsid w:val="00A609B4"/>
    <w:rsid w:val="00A724E8"/>
    <w:rsid w:val="00A73C73"/>
    <w:rsid w:val="00A75082"/>
    <w:rsid w:val="00A8111D"/>
    <w:rsid w:val="00A83588"/>
    <w:rsid w:val="00A83D98"/>
    <w:rsid w:val="00A83DA2"/>
    <w:rsid w:val="00A87134"/>
    <w:rsid w:val="00A97916"/>
    <w:rsid w:val="00AB16F0"/>
    <w:rsid w:val="00AB30CD"/>
    <w:rsid w:val="00AB66C8"/>
    <w:rsid w:val="00AC0C84"/>
    <w:rsid w:val="00AC62ED"/>
    <w:rsid w:val="00AC7AA3"/>
    <w:rsid w:val="00AD3A51"/>
    <w:rsid w:val="00AD4809"/>
    <w:rsid w:val="00AE4452"/>
    <w:rsid w:val="00B039FF"/>
    <w:rsid w:val="00B06AD2"/>
    <w:rsid w:val="00B15CF3"/>
    <w:rsid w:val="00B206DC"/>
    <w:rsid w:val="00B30085"/>
    <w:rsid w:val="00B32C17"/>
    <w:rsid w:val="00B35880"/>
    <w:rsid w:val="00B51928"/>
    <w:rsid w:val="00B65AA5"/>
    <w:rsid w:val="00B67CD4"/>
    <w:rsid w:val="00B80C2A"/>
    <w:rsid w:val="00B81135"/>
    <w:rsid w:val="00B83C2D"/>
    <w:rsid w:val="00B8658E"/>
    <w:rsid w:val="00B86DDC"/>
    <w:rsid w:val="00B87AED"/>
    <w:rsid w:val="00B91932"/>
    <w:rsid w:val="00BA02BD"/>
    <w:rsid w:val="00BA3D8D"/>
    <w:rsid w:val="00BA6D4F"/>
    <w:rsid w:val="00BB14F4"/>
    <w:rsid w:val="00BC5066"/>
    <w:rsid w:val="00BC608F"/>
    <w:rsid w:val="00BD216E"/>
    <w:rsid w:val="00BE0ACD"/>
    <w:rsid w:val="00BE1898"/>
    <w:rsid w:val="00C00D68"/>
    <w:rsid w:val="00C0624C"/>
    <w:rsid w:val="00C079FE"/>
    <w:rsid w:val="00C1118D"/>
    <w:rsid w:val="00C133D8"/>
    <w:rsid w:val="00C16A1D"/>
    <w:rsid w:val="00C223E9"/>
    <w:rsid w:val="00C228D0"/>
    <w:rsid w:val="00C24BF8"/>
    <w:rsid w:val="00C275EA"/>
    <w:rsid w:val="00C27C3E"/>
    <w:rsid w:val="00C30018"/>
    <w:rsid w:val="00C35A6D"/>
    <w:rsid w:val="00C36634"/>
    <w:rsid w:val="00C3753A"/>
    <w:rsid w:val="00C43ED3"/>
    <w:rsid w:val="00C534F9"/>
    <w:rsid w:val="00C6360E"/>
    <w:rsid w:val="00C67474"/>
    <w:rsid w:val="00C722D6"/>
    <w:rsid w:val="00C77107"/>
    <w:rsid w:val="00C77C2B"/>
    <w:rsid w:val="00C8209C"/>
    <w:rsid w:val="00C91A4A"/>
    <w:rsid w:val="00C95E66"/>
    <w:rsid w:val="00C96915"/>
    <w:rsid w:val="00CA4E9D"/>
    <w:rsid w:val="00CA6D6F"/>
    <w:rsid w:val="00CB06C7"/>
    <w:rsid w:val="00CB15F4"/>
    <w:rsid w:val="00CB1D10"/>
    <w:rsid w:val="00CB3C46"/>
    <w:rsid w:val="00CC7E58"/>
    <w:rsid w:val="00CD56D0"/>
    <w:rsid w:val="00CD6952"/>
    <w:rsid w:val="00CE0902"/>
    <w:rsid w:val="00CE0932"/>
    <w:rsid w:val="00CE0C26"/>
    <w:rsid w:val="00CF0135"/>
    <w:rsid w:val="00D05FAD"/>
    <w:rsid w:val="00D063D3"/>
    <w:rsid w:val="00D06B8A"/>
    <w:rsid w:val="00D119DA"/>
    <w:rsid w:val="00D139DD"/>
    <w:rsid w:val="00D22DE8"/>
    <w:rsid w:val="00D324A9"/>
    <w:rsid w:val="00D3550A"/>
    <w:rsid w:val="00D41533"/>
    <w:rsid w:val="00D54916"/>
    <w:rsid w:val="00D57B87"/>
    <w:rsid w:val="00D65AD6"/>
    <w:rsid w:val="00D665D1"/>
    <w:rsid w:val="00D71C6E"/>
    <w:rsid w:val="00D73415"/>
    <w:rsid w:val="00D81C89"/>
    <w:rsid w:val="00DA38CB"/>
    <w:rsid w:val="00DA68AD"/>
    <w:rsid w:val="00DA6F1D"/>
    <w:rsid w:val="00DC029C"/>
    <w:rsid w:val="00DC2652"/>
    <w:rsid w:val="00DE4CC1"/>
    <w:rsid w:val="00E06E96"/>
    <w:rsid w:val="00E12FCB"/>
    <w:rsid w:val="00E13376"/>
    <w:rsid w:val="00E16B66"/>
    <w:rsid w:val="00E244DA"/>
    <w:rsid w:val="00E325DF"/>
    <w:rsid w:val="00E32602"/>
    <w:rsid w:val="00E33B27"/>
    <w:rsid w:val="00E43319"/>
    <w:rsid w:val="00E4496C"/>
    <w:rsid w:val="00E528FF"/>
    <w:rsid w:val="00E52970"/>
    <w:rsid w:val="00E56AAE"/>
    <w:rsid w:val="00E573A0"/>
    <w:rsid w:val="00EC1B3E"/>
    <w:rsid w:val="00EF3921"/>
    <w:rsid w:val="00EF42D6"/>
    <w:rsid w:val="00F03839"/>
    <w:rsid w:val="00F1375D"/>
    <w:rsid w:val="00F17427"/>
    <w:rsid w:val="00F21AA5"/>
    <w:rsid w:val="00F65DC5"/>
    <w:rsid w:val="00F6717B"/>
    <w:rsid w:val="00F71E27"/>
    <w:rsid w:val="00F726D7"/>
    <w:rsid w:val="00F7759D"/>
    <w:rsid w:val="00F84D86"/>
    <w:rsid w:val="00F86D2F"/>
    <w:rsid w:val="00F90922"/>
    <w:rsid w:val="00F96118"/>
    <w:rsid w:val="00FA2A20"/>
    <w:rsid w:val="00FA459B"/>
    <w:rsid w:val="00FB2CE1"/>
    <w:rsid w:val="00FB68C5"/>
    <w:rsid w:val="00FB79E5"/>
    <w:rsid w:val="00FC27B1"/>
    <w:rsid w:val="00FD3C47"/>
    <w:rsid w:val="00FF57D3"/>
    <w:rsid w:val="00FF70D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65F5C4"/>
  <w15:chartTrackingRefBased/>
  <w15:docId w15:val="{A486E450-D96B-4770-A5BE-FBEB94D87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iPriority="0" w:unhideWhenUsed="1" w:qFormat="1"/>
    <w:lsdException w:name="List Bullet 4" w:semiHidden="1" w:uiPriority="0" w:unhideWhenUsed="1" w:qFormat="1"/>
    <w:lsdException w:name="List Bullet 5" w:semiHidden="1" w:uiPriority="0" w:unhideWhenUsed="1" w:qFormat="1"/>
    <w:lsdException w:name="List Number 2" w:semiHidden="1" w:uiPriority="0" w:unhideWhenUsed="1" w:qFormat="1"/>
    <w:lsdException w:name="List Number 3" w:semiHidden="1" w:uiPriority="0" w:unhideWhenUsed="1" w:qFormat="1"/>
    <w:lsdException w:name="List Number 4" w:semiHidden="1" w:uiPriority="0" w:unhideWhenUsed="1" w:qFormat="1"/>
    <w:lsdException w:name="List Number 5" w:semiHidden="1" w:uiPriority="0" w:unhideWhenUsed="1" w:qFormat="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BC2"/>
    <w:pPr>
      <w:spacing w:after="0" w:line="360" w:lineRule="auto"/>
    </w:pPr>
    <w:rPr>
      <w:rFonts w:ascii="Arial" w:hAnsi="Arial"/>
      <w:position w:val="6"/>
      <w:sz w:val="24"/>
    </w:rPr>
  </w:style>
  <w:style w:type="paragraph" w:styleId="Heading1">
    <w:name w:val="heading 1"/>
    <w:basedOn w:val="Normal"/>
    <w:next w:val="Normal"/>
    <w:link w:val="Heading1Char"/>
    <w:qFormat/>
    <w:rsid w:val="004034B1"/>
    <w:pPr>
      <w:keepNext/>
      <w:numPr>
        <w:numId w:val="2"/>
      </w:numPr>
      <w:outlineLvl w:val="0"/>
    </w:pPr>
    <w:rPr>
      <w:rFonts w:ascii="Century Gothic" w:eastAsia="Times New Roman" w:hAnsi="Century Gothic" w:cs="Arial"/>
      <w:b/>
      <w:bCs/>
      <w:kern w:val="32"/>
      <w:sz w:val="28"/>
      <w:szCs w:val="26"/>
      <w:lang w:val="nl-NL" w:eastAsia="nl-NL"/>
    </w:rPr>
  </w:style>
  <w:style w:type="paragraph" w:styleId="Heading2">
    <w:name w:val="heading 2"/>
    <w:basedOn w:val="Normal"/>
    <w:next w:val="Normal"/>
    <w:link w:val="Heading2Char"/>
    <w:qFormat/>
    <w:rsid w:val="004034B1"/>
    <w:pPr>
      <w:keepNext/>
      <w:numPr>
        <w:ilvl w:val="1"/>
        <w:numId w:val="2"/>
      </w:numPr>
      <w:outlineLvl w:val="1"/>
    </w:pPr>
    <w:rPr>
      <w:rFonts w:ascii="Century Gothic" w:eastAsia="Times New Roman" w:hAnsi="Century Gothic" w:cs="Arial"/>
      <w:b/>
      <w:bCs/>
      <w:iCs/>
      <w:sz w:val="26"/>
      <w:szCs w:val="28"/>
      <w:lang w:val="nl-NL" w:eastAsia="nl-NL"/>
    </w:rPr>
  </w:style>
  <w:style w:type="paragraph" w:styleId="Heading3">
    <w:name w:val="heading 3"/>
    <w:basedOn w:val="Normal"/>
    <w:next w:val="Normal"/>
    <w:link w:val="Heading3Char"/>
    <w:qFormat/>
    <w:rsid w:val="004034B1"/>
    <w:pPr>
      <w:keepNext/>
      <w:numPr>
        <w:ilvl w:val="2"/>
        <w:numId w:val="2"/>
      </w:numPr>
      <w:outlineLvl w:val="2"/>
    </w:pPr>
    <w:rPr>
      <w:rFonts w:ascii="Century Gothic" w:eastAsia="Times New Roman" w:hAnsi="Century Gothic" w:cs="Arial"/>
      <w:b/>
      <w:bCs/>
      <w:szCs w:val="26"/>
      <w:lang w:val="nl-NL" w:eastAsia="nl-NL"/>
    </w:rPr>
  </w:style>
  <w:style w:type="paragraph" w:styleId="Heading4">
    <w:name w:val="heading 4"/>
    <w:basedOn w:val="Normal"/>
    <w:next w:val="Normal"/>
    <w:link w:val="Heading4Char"/>
    <w:qFormat/>
    <w:rsid w:val="004F36E7"/>
    <w:pPr>
      <w:keepNext/>
      <w:numPr>
        <w:ilvl w:val="3"/>
        <w:numId w:val="2"/>
      </w:numPr>
      <w:outlineLvl w:val="3"/>
    </w:pPr>
    <w:rPr>
      <w:rFonts w:ascii="Century Gothic" w:eastAsia="Times New Roman" w:hAnsi="Century Gothic" w:cs="Times New Roman"/>
      <w:b/>
      <w:bCs/>
      <w:szCs w:val="28"/>
      <w:lang w:val="nl-NL"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1B3E"/>
    <w:pPr>
      <w:tabs>
        <w:tab w:val="center" w:pos="4536"/>
        <w:tab w:val="right" w:pos="9072"/>
      </w:tabs>
      <w:spacing w:line="240" w:lineRule="auto"/>
    </w:pPr>
  </w:style>
  <w:style w:type="character" w:customStyle="1" w:styleId="HeaderChar">
    <w:name w:val="Header Char"/>
    <w:basedOn w:val="DefaultParagraphFont"/>
    <w:link w:val="Header"/>
    <w:uiPriority w:val="99"/>
    <w:rsid w:val="00EC1B3E"/>
  </w:style>
  <w:style w:type="paragraph" w:styleId="Footer">
    <w:name w:val="footer"/>
    <w:basedOn w:val="Normal"/>
    <w:link w:val="FooterChar"/>
    <w:unhideWhenUsed/>
    <w:rsid w:val="00EC1B3E"/>
    <w:pPr>
      <w:tabs>
        <w:tab w:val="center" w:pos="4536"/>
        <w:tab w:val="right" w:pos="9072"/>
      </w:tabs>
      <w:spacing w:line="240" w:lineRule="auto"/>
    </w:pPr>
  </w:style>
  <w:style w:type="character" w:customStyle="1" w:styleId="FooterChar">
    <w:name w:val="Footer Char"/>
    <w:basedOn w:val="DefaultParagraphFont"/>
    <w:link w:val="Footer"/>
    <w:uiPriority w:val="99"/>
    <w:rsid w:val="00EC1B3E"/>
  </w:style>
  <w:style w:type="paragraph" w:styleId="Title">
    <w:name w:val="Title"/>
    <w:basedOn w:val="Normal"/>
    <w:next w:val="Normal"/>
    <w:link w:val="TitleChar"/>
    <w:uiPriority w:val="10"/>
    <w:qFormat/>
    <w:rsid w:val="004034B1"/>
    <w:pPr>
      <w:spacing w:after="280" w:line="520" w:lineRule="atLeast"/>
      <w:contextualSpacing/>
      <w:outlineLvl w:val="0"/>
    </w:pPr>
    <w:rPr>
      <w:rFonts w:ascii="Century Gothic" w:eastAsiaTheme="majorEastAsia" w:hAnsi="Century Gothic" w:cstheme="majorBidi"/>
      <w:b/>
      <w:spacing w:val="-10"/>
      <w:kern w:val="28"/>
      <w:sz w:val="40"/>
      <w:szCs w:val="56"/>
    </w:rPr>
  </w:style>
  <w:style w:type="character" w:customStyle="1" w:styleId="TitleChar">
    <w:name w:val="Title Char"/>
    <w:basedOn w:val="DefaultParagraphFont"/>
    <w:link w:val="Title"/>
    <w:uiPriority w:val="10"/>
    <w:rsid w:val="004034B1"/>
    <w:rPr>
      <w:rFonts w:ascii="Century Gothic" w:eastAsiaTheme="majorEastAsia" w:hAnsi="Century Gothic" w:cstheme="majorBidi"/>
      <w:b/>
      <w:spacing w:val="-10"/>
      <w:kern w:val="28"/>
      <w:sz w:val="40"/>
      <w:szCs w:val="56"/>
    </w:rPr>
  </w:style>
  <w:style w:type="paragraph" w:styleId="Subtitle">
    <w:name w:val="Subtitle"/>
    <w:basedOn w:val="Normal"/>
    <w:link w:val="SubtitleChar"/>
    <w:uiPriority w:val="11"/>
    <w:qFormat/>
    <w:rsid w:val="004034B1"/>
    <w:pPr>
      <w:numPr>
        <w:ilvl w:val="1"/>
      </w:numPr>
      <w:spacing w:before="240" w:line="420" w:lineRule="atLeast"/>
      <w:outlineLvl w:val="1"/>
    </w:pPr>
    <w:rPr>
      <w:rFonts w:ascii="Century Gothic" w:eastAsiaTheme="minorEastAsia" w:hAnsi="Century Gothic"/>
      <w:spacing w:val="15"/>
      <w:sz w:val="32"/>
    </w:rPr>
  </w:style>
  <w:style w:type="character" w:customStyle="1" w:styleId="SubtitleChar">
    <w:name w:val="Subtitle Char"/>
    <w:basedOn w:val="DefaultParagraphFont"/>
    <w:link w:val="Subtitle"/>
    <w:uiPriority w:val="11"/>
    <w:rsid w:val="004034B1"/>
    <w:rPr>
      <w:rFonts w:ascii="Century Gothic" w:eastAsiaTheme="minorEastAsia" w:hAnsi="Century Gothic"/>
      <w:spacing w:val="15"/>
      <w:sz w:val="32"/>
    </w:rPr>
  </w:style>
  <w:style w:type="character" w:customStyle="1" w:styleId="Heading1Char">
    <w:name w:val="Heading 1 Char"/>
    <w:basedOn w:val="DefaultParagraphFont"/>
    <w:link w:val="Heading1"/>
    <w:rsid w:val="004034B1"/>
    <w:rPr>
      <w:rFonts w:ascii="Century Gothic" w:eastAsia="Times New Roman" w:hAnsi="Century Gothic" w:cs="Arial"/>
      <w:b/>
      <w:bCs/>
      <w:kern w:val="32"/>
      <w:sz w:val="28"/>
      <w:szCs w:val="26"/>
      <w:lang w:val="nl-NL" w:eastAsia="nl-NL"/>
    </w:rPr>
  </w:style>
  <w:style w:type="character" w:customStyle="1" w:styleId="Heading2Char">
    <w:name w:val="Heading 2 Char"/>
    <w:basedOn w:val="DefaultParagraphFont"/>
    <w:link w:val="Heading2"/>
    <w:rsid w:val="004034B1"/>
    <w:rPr>
      <w:rFonts w:ascii="Century Gothic" w:eastAsia="Times New Roman" w:hAnsi="Century Gothic" w:cs="Arial"/>
      <w:b/>
      <w:bCs/>
      <w:iCs/>
      <w:sz w:val="26"/>
      <w:szCs w:val="28"/>
      <w:lang w:val="nl-NL" w:eastAsia="nl-NL"/>
    </w:rPr>
  </w:style>
  <w:style w:type="character" w:customStyle="1" w:styleId="Heading3Char">
    <w:name w:val="Heading 3 Char"/>
    <w:basedOn w:val="DefaultParagraphFont"/>
    <w:link w:val="Heading3"/>
    <w:rsid w:val="004034B1"/>
    <w:rPr>
      <w:rFonts w:ascii="Century Gothic" w:eastAsia="Times New Roman" w:hAnsi="Century Gothic" w:cs="Arial"/>
      <w:b/>
      <w:bCs/>
      <w:sz w:val="24"/>
      <w:szCs w:val="26"/>
      <w:lang w:val="nl-NL" w:eastAsia="nl-NL"/>
    </w:rPr>
  </w:style>
  <w:style w:type="character" w:customStyle="1" w:styleId="Heading4Char">
    <w:name w:val="Heading 4 Char"/>
    <w:basedOn w:val="DefaultParagraphFont"/>
    <w:link w:val="Heading4"/>
    <w:rsid w:val="004F36E7"/>
    <w:rPr>
      <w:rFonts w:ascii="Century Gothic" w:eastAsia="Times New Roman" w:hAnsi="Century Gothic" w:cs="Times New Roman"/>
      <w:b/>
      <w:bCs/>
      <w:sz w:val="24"/>
      <w:szCs w:val="28"/>
      <w:lang w:val="nl-NL" w:eastAsia="nl-NL"/>
    </w:rPr>
  </w:style>
  <w:style w:type="numbering" w:styleId="111111">
    <w:name w:val="Outline List 2"/>
    <w:basedOn w:val="NoList"/>
    <w:semiHidden/>
    <w:rsid w:val="00EC1B3E"/>
    <w:pPr>
      <w:numPr>
        <w:numId w:val="1"/>
      </w:numPr>
    </w:pPr>
  </w:style>
  <w:style w:type="paragraph" w:customStyle="1" w:styleId="Standaard12ptn">
    <w:name w:val="Standaard 12ptn"/>
    <w:basedOn w:val="Normal"/>
    <w:autoRedefine/>
    <w:qFormat/>
    <w:rsid w:val="00FF70D7"/>
    <w:rPr>
      <w:rFonts w:eastAsia="Times New Roman" w:cs="Times New Roman"/>
      <w:szCs w:val="24"/>
      <w:lang w:val="nl-NL" w:eastAsia="nl-NL"/>
    </w:rPr>
  </w:style>
  <w:style w:type="paragraph" w:styleId="ListBullet">
    <w:name w:val="List Bullet"/>
    <w:basedOn w:val="Normal"/>
    <w:autoRedefine/>
    <w:qFormat/>
    <w:rsid w:val="00640946"/>
    <w:pPr>
      <w:numPr>
        <w:numId w:val="3"/>
      </w:numPr>
    </w:pPr>
    <w:rPr>
      <w:rFonts w:eastAsia="Times New Roman" w:cs="Times New Roman"/>
      <w:szCs w:val="24"/>
      <w:lang w:val="nl-NL" w:eastAsia="nl-NL"/>
    </w:rPr>
  </w:style>
  <w:style w:type="paragraph" w:styleId="ListBullet2">
    <w:name w:val="List Bullet 2"/>
    <w:basedOn w:val="Normal"/>
    <w:autoRedefine/>
    <w:qFormat/>
    <w:rsid w:val="00640946"/>
    <w:pPr>
      <w:numPr>
        <w:numId w:val="4"/>
      </w:numPr>
    </w:pPr>
    <w:rPr>
      <w:rFonts w:eastAsia="Times New Roman" w:cs="Times New Roman"/>
      <w:szCs w:val="24"/>
      <w:lang w:val="nl-NL" w:eastAsia="nl-NL"/>
    </w:rPr>
  </w:style>
  <w:style w:type="paragraph" w:styleId="ListBullet3">
    <w:name w:val="List Bullet 3"/>
    <w:basedOn w:val="Normal"/>
    <w:autoRedefine/>
    <w:qFormat/>
    <w:rsid w:val="00640946"/>
    <w:pPr>
      <w:numPr>
        <w:numId w:val="5"/>
      </w:numPr>
    </w:pPr>
    <w:rPr>
      <w:rFonts w:eastAsia="Times New Roman" w:cs="Times New Roman"/>
      <w:szCs w:val="24"/>
      <w:lang w:val="nl-NL" w:eastAsia="nl-NL"/>
    </w:rPr>
  </w:style>
  <w:style w:type="paragraph" w:styleId="ListBullet4">
    <w:name w:val="List Bullet 4"/>
    <w:basedOn w:val="Normal"/>
    <w:autoRedefine/>
    <w:qFormat/>
    <w:rsid w:val="00640946"/>
    <w:pPr>
      <w:numPr>
        <w:numId w:val="6"/>
      </w:numPr>
    </w:pPr>
    <w:rPr>
      <w:rFonts w:eastAsia="Times New Roman" w:cs="Times New Roman"/>
      <w:szCs w:val="24"/>
      <w:lang w:val="nl-NL" w:eastAsia="nl-NL"/>
    </w:rPr>
  </w:style>
  <w:style w:type="paragraph" w:styleId="ListBullet5">
    <w:name w:val="List Bullet 5"/>
    <w:basedOn w:val="Normal"/>
    <w:autoRedefine/>
    <w:qFormat/>
    <w:rsid w:val="00640946"/>
    <w:pPr>
      <w:numPr>
        <w:numId w:val="7"/>
      </w:numPr>
    </w:pPr>
    <w:rPr>
      <w:rFonts w:eastAsia="Times New Roman" w:cs="Times New Roman"/>
      <w:szCs w:val="24"/>
      <w:lang w:val="nl-NL" w:eastAsia="nl-NL"/>
    </w:rPr>
  </w:style>
  <w:style w:type="paragraph" w:styleId="ListNumber">
    <w:name w:val="List Number"/>
    <w:basedOn w:val="Normal"/>
    <w:autoRedefine/>
    <w:qFormat/>
    <w:rsid w:val="004F36E7"/>
    <w:pPr>
      <w:numPr>
        <w:numId w:val="8"/>
      </w:numPr>
    </w:pPr>
    <w:rPr>
      <w:rFonts w:eastAsia="Times New Roman" w:cs="Times New Roman"/>
      <w:szCs w:val="24"/>
      <w:lang w:val="nl-NL" w:eastAsia="nl-NL"/>
    </w:rPr>
  </w:style>
  <w:style w:type="paragraph" w:styleId="ListNumber2">
    <w:name w:val="List Number 2"/>
    <w:basedOn w:val="Normal"/>
    <w:autoRedefine/>
    <w:qFormat/>
    <w:rsid w:val="00FF70D7"/>
    <w:pPr>
      <w:numPr>
        <w:numId w:val="9"/>
      </w:numPr>
    </w:pPr>
    <w:rPr>
      <w:rFonts w:eastAsia="Times New Roman" w:cs="Times New Roman"/>
      <w:szCs w:val="24"/>
      <w:lang w:val="nl-NL" w:eastAsia="nl-NL"/>
    </w:rPr>
  </w:style>
  <w:style w:type="paragraph" w:styleId="ListNumber3">
    <w:name w:val="List Number 3"/>
    <w:basedOn w:val="Normal"/>
    <w:autoRedefine/>
    <w:qFormat/>
    <w:rsid w:val="00FF70D7"/>
    <w:pPr>
      <w:numPr>
        <w:numId w:val="10"/>
      </w:numPr>
    </w:pPr>
    <w:rPr>
      <w:rFonts w:eastAsia="Times New Roman" w:cs="Times New Roman"/>
      <w:szCs w:val="24"/>
      <w:lang w:val="nl-NL" w:eastAsia="nl-NL"/>
    </w:rPr>
  </w:style>
  <w:style w:type="paragraph" w:styleId="ListNumber4">
    <w:name w:val="List Number 4"/>
    <w:basedOn w:val="Normal"/>
    <w:autoRedefine/>
    <w:qFormat/>
    <w:rsid w:val="00FF70D7"/>
    <w:pPr>
      <w:numPr>
        <w:numId w:val="11"/>
      </w:numPr>
    </w:pPr>
    <w:rPr>
      <w:rFonts w:eastAsia="Times New Roman" w:cs="Times New Roman"/>
      <w:szCs w:val="24"/>
      <w:lang w:val="nl-NL" w:eastAsia="nl-NL"/>
    </w:rPr>
  </w:style>
  <w:style w:type="paragraph" w:styleId="ListNumber5">
    <w:name w:val="List Number 5"/>
    <w:basedOn w:val="Normal"/>
    <w:autoRedefine/>
    <w:qFormat/>
    <w:rsid w:val="00640946"/>
    <w:pPr>
      <w:numPr>
        <w:numId w:val="12"/>
      </w:numPr>
    </w:pPr>
    <w:rPr>
      <w:rFonts w:eastAsia="Times New Roman" w:cs="Times New Roman"/>
      <w:szCs w:val="24"/>
      <w:lang w:val="nl-NL" w:eastAsia="nl-NL"/>
    </w:rPr>
  </w:style>
  <w:style w:type="paragraph" w:styleId="FootnoteText">
    <w:name w:val="footnote text"/>
    <w:basedOn w:val="Normal"/>
    <w:link w:val="FootnoteTextChar"/>
    <w:semiHidden/>
    <w:rsid w:val="00EC1B3E"/>
    <w:rPr>
      <w:rFonts w:eastAsia="Times New Roman" w:cs="Times New Roman"/>
      <w:sz w:val="16"/>
      <w:szCs w:val="20"/>
      <w:lang w:val="nl-NL" w:eastAsia="nl-NL"/>
    </w:rPr>
  </w:style>
  <w:style w:type="character" w:customStyle="1" w:styleId="FootnoteTextChar">
    <w:name w:val="Footnote Text Char"/>
    <w:basedOn w:val="DefaultParagraphFont"/>
    <w:link w:val="FootnoteText"/>
    <w:semiHidden/>
    <w:rsid w:val="00EC1B3E"/>
    <w:rPr>
      <w:rFonts w:ascii="Arial" w:eastAsia="Times New Roman" w:hAnsi="Arial" w:cs="Times New Roman"/>
      <w:sz w:val="16"/>
      <w:szCs w:val="20"/>
      <w:lang w:val="nl-NL" w:eastAsia="nl-NL"/>
    </w:rPr>
  </w:style>
  <w:style w:type="character" w:styleId="FootnoteReference">
    <w:name w:val="footnote reference"/>
    <w:basedOn w:val="DefaultParagraphFont"/>
    <w:semiHidden/>
    <w:rsid w:val="00EC1B3E"/>
    <w:rPr>
      <w:vertAlign w:val="superscript"/>
    </w:rPr>
  </w:style>
  <w:style w:type="paragraph" w:styleId="EndnoteText">
    <w:name w:val="endnote text"/>
    <w:basedOn w:val="Normal"/>
    <w:link w:val="EndnoteTextChar"/>
    <w:semiHidden/>
    <w:rsid w:val="00EC1B3E"/>
    <w:rPr>
      <w:rFonts w:eastAsia="Times New Roman" w:cs="Times New Roman"/>
      <w:sz w:val="16"/>
      <w:szCs w:val="20"/>
      <w:lang w:val="nl-NL" w:eastAsia="nl-NL"/>
    </w:rPr>
  </w:style>
  <w:style w:type="character" w:customStyle="1" w:styleId="EndnoteTextChar">
    <w:name w:val="Endnote Text Char"/>
    <w:basedOn w:val="DefaultParagraphFont"/>
    <w:link w:val="EndnoteText"/>
    <w:semiHidden/>
    <w:rsid w:val="00EC1B3E"/>
    <w:rPr>
      <w:rFonts w:ascii="Arial" w:eastAsia="Times New Roman" w:hAnsi="Arial" w:cs="Times New Roman"/>
      <w:sz w:val="16"/>
      <w:szCs w:val="20"/>
      <w:lang w:val="nl-NL" w:eastAsia="nl-NL"/>
    </w:rPr>
  </w:style>
  <w:style w:type="character" w:styleId="EndnoteReference">
    <w:name w:val="endnote reference"/>
    <w:basedOn w:val="DefaultParagraphFont"/>
    <w:semiHidden/>
    <w:rsid w:val="00EC1B3E"/>
    <w:rPr>
      <w:vertAlign w:val="superscript"/>
    </w:rPr>
  </w:style>
  <w:style w:type="paragraph" w:styleId="Caption">
    <w:name w:val="caption"/>
    <w:basedOn w:val="Normal"/>
    <w:next w:val="Normal"/>
    <w:qFormat/>
    <w:rsid w:val="00EC1B3E"/>
    <w:rPr>
      <w:rFonts w:eastAsia="Times New Roman" w:cs="Times New Roman"/>
      <w:bCs/>
      <w:i/>
      <w:sz w:val="16"/>
      <w:szCs w:val="20"/>
      <w:lang w:val="nl-NL" w:eastAsia="nl-NL"/>
    </w:rPr>
  </w:style>
  <w:style w:type="character" w:styleId="Strong">
    <w:name w:val="Strong"/>
    <w:rsid w:val="00BB14F4"/>
    <w:rPr>
      <w:b/>
      <w:bCs/>
    </w:rPr>
  </w:style>
  <w:style w:type="paragraph" w:customStyle="1" w:styleId="Titelvoorblad">
    <w:name w:val="Titel voorblad"/>
    <w:basedOn w:val="Title"/>
    <w:semiHidden/>
    <w:rsid w:val="00BB14F4"/>
    <w:pPr>
      <w:spacing w:line="600" w:lineRule="atLeast"/>
      <w:contextualSpacing w:val="0"/>
    </w:pPr>
    <w:rPr>
      <w:rFonts w:eastAsia="Times New Roman" w:cs="Arial"/>
      <w:bCs/>
      <w:color w:val="FFFFFF"/>
      <w:spacing w:val="0"/>
      <w:sz w:val="52"/>
      <w:szCs w:val="52"/>
      <w:lang w:val="nl-NL" w:eastAsia="nl-NL"/>
    </w:rPr>
  </w:style>
  <w:style w:type="paragraph" w:customStyle="1" w:styleId="Subtitlevoorblad">
    <w:name w:val="Subtitle voorblad"/>
    <w:basedOn w:val="Subtitle"/>
    <w:semiHidden/>
    <w:rsid w:val="00BB14F4"/>
    <w:pPr>
      <w:numPr>
        <w:ilvl w:val="0"/>
      </w:numPr>
      <w:spacing w:before="100" w:beforeAutospacing="1"/>
    </w:pPr>
    <w:rPr>
      <w:rFonts w:eastAsia="Times New Roman" w:cs="Arial"/>
      <w:color w:val="FFFFFF"/>
      <w:spacing w:val="0"/>
      <w:sz w:val="36"/>
      <w:szCs w:val="36"/>
      <w:lang w:val="nl-NL" w:eastAsia="nl-NL"/>
    </w:rPr>
  </w:style>
  <w:style w:type="character" w:styleId="PlaceholderText">
    <w:name w:val="Placeholder Text"/>
    <w:basedOn w:val="DefaultParagraphFont"/>
    <w:uiPriority w:val="99"/>
    <w:semiHidden/>
    <w:rsid w:val="00BB14F4"/>
    <w:rPr>
      <w:color w:val="808080"/>
    </w:rPr>
  </w:style>
  <w:style w:type="paragraph" w:styleId="TOC1">
    <w:name w:val="toc 1"/>
    <w:basedOn w:val="Normal"/>
    <w:next w:val="Normal"/>
    <w:autoRedefine/>
    <w:uiPriority w:val="39"/>
    <w:unhideWhenUsed/>
    <w:rsid w:val="00643E91"/>
    <w:pPr>
      <w:spacing w:after="100"/>
    </w:pPr>
  </w:style>
  <w:style w:type="paragraph" w:styleId="TOC2">
    <w:name w:val="toc 2"/>
    <w:basedOn w:val="Normal"/>
    <w:next w:val="Normal"/>
    <w:autoRedefine/>
    <w:uiPriority w:val="39"/>
    <w:unhideWhenUsed/>
    <w:rsid w:val="00643E91"/>
    <w:pPr>
      <w:spacing w:after="100"/>
      <w:ind w:left="200"/>
    </w:pPr>
  </w:style>
  <w:style w:type="paragraph" w:styleId="TOC3">
    <w:name w:val="toc 3"/>
    <w:basedOn w:val="Normal"/>
    <w:next w:val="Normal"/>
    <w:autoRedefine/>
    <w:uiPriority w:val="39"/>
    <w:unhideWhenUsed/>
    <w:rsid w:val="00643E91"/>
    <w:pPr>
      <w:spacing w:after="100"/>
      <w:ind w:left="400"/>
    </w:pPr>
  </w:style>
  <w:style w:type="character" w:styleId="Hyperlink">
    <w:name w:val="Hyperlink"/>
    <w:basedOn w:val="DefaultParagraphFont"/>
    <w:uiPriority w:val="99"/>
    <w:unhideWhenUsed/>
    <w:rsid w:val="00643E91"/>
    <w:rPr>
      <w:color w:val="0563C1" w:themeColor="hyperlink"/>
      <w:u w:val="single"/>
    </w:rPr>
  </w:style>
  <w:style w:type="paragraph" w:styleId="ListParagraph">
    <w:name w:val="List Paragraph"/>
    <w:basedOn w:val="Normal"/>
    <w:uiPriority w:val="34"/>
    <w:rsid w:val="00A83D98"/>
    <w:pPr>
      <w:ind w:left="720"/>
      <w:contextualSpacing/>
    </w:pPr>
  </w:style>
  <w:style w:type="paragraph" w:styleId="TOCHeading">
    <w:name w:val="TOC Heading"/>
    <w:basedOn w:val="Heading1"/>
    <w:next w:val="Normal"/>
    <w:uiPriority w:val="39"/>
    <w:unhideWhenUsed/>
    <w:qFormat/>
    <w:rsid w:val="007E089B"/>
    <w:pPr>
      <w:keepLines/>
      <w:numPr>
        <w:numId w:val="0"/>
      </w:numPr>
      <w:spacing w:before="240" w:line="259" w:lineRule="auto"/>
      <w:outlineLvl w:val="9"/>
    </w:pPr>
    <w:rPr>
      <w:rFonts w:asciiTheme="majorHAnsi" w:eastAsiaTheme="majorEastAsia" w:hAnsiTheme="majorHAnsi" w:cstheme="majorBidi"/>
      <w:b w:val="0"/>
      <w:bCs w:val="0"/>
      <w:color w:val="2E74B5" w:themeColor="accent1" w:themeShade="BF"/>
      <w:kern w:val="0"/>
      <w:position w:val="0"/>
      <w:sz w:val="32"/>
      <w:szCs w:val="32"/>
      <w:lang w:val="en-US" w:eastAsia="en-US"/>
    </w:rPr>
  </w:style>
  <w:style w:type="character" w:styleId="UnresolvedMention">
    <w:name w:val="Unresolved Mention"/>
    <w:basedOn w:val="DefaultParagraphFont"/>
    <w:uiPriority w:val="99"/>
    <w:semiHidden/>
    <w:unhideWhenUsed/>
    <w:rsid w:val="00447BFE"/>
    <w:rPr>
      <w:color w:val="605E5C"/>
      <w:shd w:val="clear" w:color="auto" w:fill="E1DFDD"/>
    </w:rPr>
  </w:style>
  <w:style w:type="character" w:styleId="FollowedHyperlink">
    <w:name w:val="FollowedHyperlink"/>
    <w:basedOn w:val="DefaultParagraphFont"/>
    <w:uiPriority w:val="99"/>
    <w:semiHidden/>
    <w:unhideWhenUsed/>
    <w:rsid w:val="00447B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fiiir.com/"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www.szynalski.com/tone-generator/" TargetMode="External"/><Relationship Id="rId20" Type="http://schemas.openxmlformats.org/officeDocument/2006/relationships/hyperlink" Target="https://www.cuidevices.com/blog/understanding-audio-frequency-range-in-audio-design"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en.wikipedia.org/wiki/Clipping_(audio)"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I%C2%B2S" TargetMode="External"/><Relationship Id="rId22" Type="http://schemas.openxmlformats.org/officeDocument/2006/relationships/hyperlink" Target="https://fiiir.com/" TargetMode="External"/><Relationship Id="rId27" Type="http://schemas.openxmlformats.org/officeDocument/2006/relationships/image" Target="media/image12.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N:\Sjablonen%20AP\Personeel\sjabloon%20voor%20studenten\Office_2016_sjabloon_voor_studenten_(kleur)-header-boven.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6C011A-8AAA-450E-A89F-90016492E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Office_2016_sjabloon_voor_studenten_(kleur)-header-boven.dotx</Template>
  <TotalTime>545</TotalTime>
  <Pages>1</Pages>
  <Words>1698</Words>
  <Characters>9681</Characters>
  <Application>Microsoft Office Word</Application>
  <DocSecurity>0</DocSecurity>
  <Lines>80</Lines>
  <Paragraphs>22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Artesis Plantijn Hogeschool</Company>
  <LinksUpToDate>false</LinksUpToDate>
  <CharactersWithSpaces>11357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Muyshondt Karen</dc:creator>
  <cp:keywords/>
  <dc:description/>
  <cp:lastModifiedBy>Jelte Boumans</cp:lastModifiedBy>
  <cp:revision>221</cp:revision>
  <cp:lastPrinted>2023-01-11T16:07:00Z</cp:lastPrinted>
  <dcterms:created xsi:type="dcterms:W3CDTF">2022-12-22T17:47:00Z</dcterms:created>
  <dcterms:modified xsi:type="dcterms:W3CDTF">2023-01-11T16:07:00Z</dcterms:modified>
</cp:coreProperties>
</file>